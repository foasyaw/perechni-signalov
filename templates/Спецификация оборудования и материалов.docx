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E34C0" w14:textId="280D1E67" w:rsidR="001946BE" w:rsidRPr="00D61CC5" w:rsidRDefault="001946BE" w:rsidP="00EA0091">
      <w:pPr>
        <w:tabs>
          <w:tab w:val="left" w:pos="993"/>
        </w:tabs>
        <w:ind w:right="566"/>
        <w:jc w:val="both"/>
        <w:rPr>
          <w:rFonts w:ascii="Arial" w:hAnsi="Arial"/>
          <w:i/>
          <w:sz w:val="24"/>
          <w:szCs w:val="24"/>
        </w:rPr>
      </w:pPr>
    </w:p>
    <w:p w14:paraId="19EA7F2C" w14:textId="77777777" w:rsidR="001946BE" w:rsidRPr="00D7164A" w:rsidRDefault="001946BE">
      <w:pPr>
        <w:tabs>
          <w:tab w:val="clear" w:pos="1418"/>
        </w:tabs>
        <w:ind w:left="567" w:right="566" w:firstLine="425"/>
        <w:jc w:val="both"/>
        <w:rPr>
          <w:rFonts w:ascii="Arial" w:hAnsi="Arial" w:cs="Arial"/>
          <w:i/>
          <w:sz w:val="24"/>
          <w:szCs w:val="24"/>
        </w:rPr>
      </w:pPr>
    </w:p>
    <w:p w14:paraId="541D7128" w14:textId="77777777" w:rsidR="001946BE" w:rsidRPr="00D7164A" w:rsidRDefault="001946BE" w:rsidP="00FF582B">
      <w:pPr>
        <w:tabs>
          <w:tab w:val="clear" w:pos="1418"/>
        </w:tabs>
        <w:spacing w:line="360" w:lineRule="auto"/>
        <w:ind w:left="993" w:right="566" w:hanging="1"/>
        <w:rPr>
          <w:rFonts w:ascii="Arial" w:hAnsi="Arial" w:cs="Arial"/>
          <w:i/>
          <w:sz w:val="24"/>
          <w:szCs w:val="24"/>
          <w:u w:val="single"/>
        </w:rPr>
      </w:pPr>
      <w:r w:rsidRPr="00D7164A">
        <w:rPr>
          <w:rFonts w:ascii="Arial" w:hAnsi="Arial" w:cs="Arial"/>
          <w:i/>
          <w:sz w:val="24"/>
          <w:szCs w:val="24"/>
          <w:u w:val="single"/>
        </w:rPr>
        <w:t>Спецификация содержит:</w:t>
      </w:r>
    </w:p>
    <w:p w14:paraId="088AF1E3" w14:textId="77777777" w:rsidR="001946BE" w:rsidRPr="00D7164A" w:rsidRDefault="001946BE" w:rsidP="00FF582B">
      <w:pPr>
        <w:tabs>
          <w:tab w:val="clear" w:pos="1418"/>
        </w:tabs>
        <w:spacing w:line="360" w:lineRule="auto"/>
        <w:ind w:left="993" w:right="566" w:hanging="1"/>
        <w:rPr>
          <w:rFonts w:ascii="Arial" w:hAnsi="Arial" w:cs="Arial"/>
          <w:i/>
          <w:sz w:val="24"/>
          <w:szCs w:val="24"/>
          <w:u w:val="single"/>
        </w:rPr>
      </w:pPr>
    </w:p>
    <w:p w14:paraId="556E4996" w14:textId="77777777" w:rsidR="00503D1E" w:rsidRDefault="00EE1298" w:rsidP="00503D1E">
      <w:pPr>
        <w:tabs>
          <w:tab w:val="right" w:leader="dot" w:pos="8506"/>
        </w:tabs>
        <w:spacing w:line="360" w:lineRule="auto"/>
        <w:ind w:left="1134" w:right="566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1. Шкафы</w:t>
      </w:r>
      <w:r>
        <w:rPr>
          <w:rFonts w:ascii="Arial" w:hAnsi="Arial" w:cs="Arial"/>
          <w:i/>
          <w:sz w:val="24"/>
          <w:szCs w:val="24"/>
        </w:rPr>
        <w:tab/>
        <w:t>лист 3</w:t>
      </w:r>
    </w:p>
    <w:p w14:paraId="124F48E2" w14:textId="0DEBB97C" w:rsidR="0079673C" w:rsidRPr="00D7164A" w:rsidRDefault="0079673C" w:rsidP="00EE1298">
      <w:pPr>
        <w:keepNext/>
        <w:tabs>
          <w:tab w:val="right" w:leader="dot" w:pos="8506"/>
        </w:tabs>
        <w:spacing w:line="360" w:lineRule="auto"/>
        <w:ind w:left="1134" w:right="566" w:hanging="1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ЛИСТ РЕГИСТРАЦИИ ИЗМЕНЕНИЙ</w:t>
      </w:r>
      <w:r>
        <w:rPr>
          <w:rFonts w:ascii="Arial" w:hAnsi="Arial" w:cs="Arial"/>
          <w:i/>
          <w:sz w:val="24"/>
          <w:szCs w:val="24"/>
        </w:rPr>
        <w:tab/>
        <w:t>лист 8</w:t>
      </w:r>
    </w:p>
    <w:p w14:paraId="0FC0BB7F" w14:textId="77777777" w:rsidR="008D4274" w:rsidRPr="005C217B" w:rsidRDefault="008D4274" w:rsidP="005C217B">
      <w:pPr>
        <w:keepNext/>
        <w:tabs>
          <w:tab w:val="clear" w:pos="1418"/>
          <w:tab w:val="left" w:pos="7005"/>
        </w:tabs>
        <w:rPr>
          <w:rFonts w:ascii="Arial" w:hAnsi="Arial" w:cs="Arial"/>
        </w:rPr>
        <w:sectPr w:rsidR="008D4274" w:rsidRPr="005C217B" w:rsidSect="00AD3592">
          <w:headerReference w:type="default" r:id="rId7"/>
          <w:headerReference w:type="first" r:id="rId8"/>
          <w:footerReference w:type="first" r:id="rId9"/>
          <w:type w:val="continuous"/>
          <w:pgSz w:w="11907" w:h="16839" w:code="9"/>
          <w:pgMar w:top="680" w:right="680" w:bottom="567" w:left="1021" w:header="0" w:footer="686" w:gutter="0"/>
          <w:pgNumType w:start="2"/>
          <w:cols w:space="720"/>
          <w:titlePg/>
          <w:docGrid w:linePitch="272"/>
        </w:sectPr>
      </w:pPr>
    </w:p>
    <w:p w14:paraId="6FE5BF37" w14:textId="27FD9DF7" w:rsidR="00E966EB" w:rsidRPr="006575A9" w:rsidRDefault="00E966EB">
      <w:pPr>
        <w:keepNext/>
        <w:tabs>
          <w:tab w:val="clear" w:pos="1418"/>
        </w:tabs>
        <w:ind w:left="993" w:right="566" w:hanging="1"/>
        <w:jc w:val="both"/>
        <w:rPr>
          <w:rFonts w:ascii="Arial" w:hAnsi="Arial" w:cs="Arial"/>
          <w:i/>
        </w:rPr>
      </w:pPr>
    </w:p>
    <w:tbl>
      <w:tblPr>
        <w:tblW w:w="15072" w:type="dxa"/>
        <w:tblInd w:w="7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954"/>
        <w:gridCol w:w="6369"/>
        <w:gridCol w:w="2086"/>
        <w:gridCol w:w="929"/>
        <w:gridCol w:w="1988"/>
        <w:gridCol w:w="597"/>
        <w:gridCol w:w="497"/>
        <w:gridCol w:w="779"/>
        <w:gridCol w:w="873"/>
      </w:tblGrid>
      <w:tr w:rsidR="001946BE" w:rsidRPr="00FF582B" w14:paraId="6CC9F9EB" w14:textId="77777777" w:rsidTr="00805C85">
        <w:trPr>
          <w:cantSplit/>
          <w:trHeight w:val="453"/>
          <w:tblHeader/>
        </w:trPr>
        <w:tc>
          <w:tcPr>
            <w:tcW w:w="954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5BE59724" w14:textId="77777777" w:rsidR="001946BE" w:rsidRPr="00FF582B" w:rsidRDefault="001946BE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 w:rsidRPr="00FF582B">
              <w:rPr>
                <w:rFonts w:ascii="Arial" w:hAnsi="Arial" w:cs="Arial"/>
                <w:i/>
                <w:spacing w:val="-2"/>
                <w:sz w:val="22"/>
                <w:szCs w:val="24"/>
              </w:rPr>
              <w:t>Позиция</w:t>
            </w:r>
          </w:p>
        </w:tc>
        <w:tc>
          <w:tcPr>
            <w:tcW w:w="6369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11E42B27" w14:textId="77777777" w:rsidR="001946BE" w:rsidRPr="00FF582B" w:rsidRDefault="001946BE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 w:rsidRPr="00FF582B">
              <w:rPr>
                <w:rFonts w:ascii="Arial" w:hAnsi="Arial" w:cs="Arial"/>
                <w:i/>
                <w:spacing w:val="-2"/>
                <w:sz w:val="22"/>
                <w:szCs w:val="24"/>
              </w:rPr>
              <w:t>Наименование и техническая характеристика</w:t>
            </w:r>
          </w:p>
        </w:tc>
        <w:tc>
          <w:tcPr>
            <w:tcW w:w="2086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7958404B" w14:textId="77777777" w:rsidR="001946BE" w:rsidRPr="00FF582B" w:rsidRDefault="001946BE" w:rsidP="00A90A8A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 w:rsidRPr="00FF582B">
              <w:rPr>
                <w:rFonts w:ascii="Arial" w:hAnsi="Arial" w:cs="Arial"/>
                <w:i/>
                <w:spacing w:val="-2"/>
                <w:sz w:val="22"/>
                <w:szCs w:val="24"/>
              </w:rPr>
              <w:t>Тип, марка, обозначение документа</w:t>
            </w:r>
          </w:p>
        </w:tc>
        <w:tc>
          <w:tcPr>
            <w:tcW w:w="929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49A7883D" w14:textId="77777777" w:rsidR="001946BE" w:rsidRPr="00FF582B" w:rsidRDefault="001946BE">
            <w:pPr>
              <w:jc w:val="center"/>
              <w:rPr>
                <w:rFonts w:ascii="Arial" w:hAnsi="Arial" w:cs="Arial"/>
                <w:i/>
                <w:spacing w:val="-2"/>
                <w:sz w:val="24"/>
                <w:szCs w:val="24"/>
              </w:rPr>
            </w:pPr>
            <w:r w:rsidRPr="00FF582B">
              <w:rPr>
                <w:rFonts w:ascii="Arial" w:hAnsi="Arial" w:cs="Arial"/>
                <w:i/>
                <w:spacing w:val="-2"/>
                <w:sz w:val="22"/>
                <w:szCs w:val="24"/>
              </w:rPr>
              <w:t>Код оборудования, изделия, материалов</w:t>
            </w:r>
          </w:p>
        </w:tc>
        <w:tc>
          <w:tcPr>
            <w:tcW w:w="1988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3B2263E7" w14:textId="77777777" w:rsidR="001946BE" w:rsidRPr="00FF582B" w:rsidRDefault="001946BE">
            <w:pPr>
              <w:jc w:val="center"/>
              <w:rPr>
                <w:rFonts w:ascii="Arial" w:hAnsi="Arial" w:cs="Arial"/>
                <w:i/>
                <w:spacing w:val="-2"/>
                <w:sz w:val="24"/>
                <w:szCs w:val="24"/>
              </w:rPr>
            </w:pPr>
            <w:r w:rsidRPr="00FF582B">
              <w:rPr>
                <w:rFonts w:ascii="Arial" w:hAnsi="Arial" w:cs="Arial"/>
                <w:i/>
                <w:spacing w:val="-2"/>
                <w:sz w:val="22"/>
                <w:szCs w:val="24"/>
              </w:rPr>
              <w:t>Завод-изготовитель</w:t>
            </w:r>
          </w:p>
        </w:tc>
        <w:tc>
          <w:tcPr>
            <w:tcW w:w="597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315F634B" w14:textId="77777777" w:rsidR="001946BE" w:rsidRPr="00FF582B" w:rsidRDefault="001946BE">
            <w:pPr>
              <w:jc w:val="center"/>
              <w:rPr>
                <w:rFonts w:ascii="Arial" w:hAnsi="Arial" w:cs="Arial"/>
                <w:i/>
                <w:spacing w:val="-2"/>
                <w:sz w:val="24"/>
                <w:szCs w:val="24"/>
              </w:rPr>
            </w:pPr>
            <w:r w:rsidRPr="00FF582B">
              <w:rPr>
                <w:rFonts w:ascii="Arial" w:hAnsi="Arial" w:cs="Arial"/>
                <w:i/>
                <w:spacing w:val="-2"/>
                <w:sz w:val="22"/>
                <w:szCs w:val="24"/>
              </w:rPr>
              <w:t>Единица</w:t>
            </w:r>
          </w:p>
          <w:p w14:paraId="33710DF0" w14:textId="77777777" w:rsidR="001946BE" w:rsidRPr="00FF582B" w:rsidRDefault="001946BE">
            <w:pPr>
              <w:jc w:val="center"/>
              <w:rPr>
                <w:rFonts w:ascii="Arial" w:hAnsi="Arial" w:cs="Arial"/>
                <w:i/>
                <w:spacing w:val="-2"/>
                <w:sz w:val="24"/>
                <w:szCs w:val="24"/>
              </w:rPr>
            </w:pPr>
            <w:r w:rsidRPr="00FF582B">
              <w:rPr>
                <w:rFonts w:ascii="Arial" w:hAnsi="Arial" w:cs="Arial"/>
                <w:i/>
                <w:spacing w:val="-2"/>
                <w:sz w:val="22"/>
                <w:szCs w:val="24"/>
              </w:rPr>
              <w:t>измерения</w:t>
            </w:r>
          </w:p>
        </w:tc>
        <w:tc>
          <w:tcPr>
            <w:tcW w:w="497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133073ED" w14:textId="77777777" w:rsidR="001946BE" w:rsidRPr="00FF582B" w:rsidRDefault="001946BE">
            <w:pPr>
              <w:jc w:val="center"/>
              <w:rPr>
                <w:rFonts w:ascii="Arial" w:hAnsi="Arial" w:cs="Arial"/>
                <w:i/>
                <w:spacing w:val="-2"/>
                <w:sz w:val="24"/>
                <w:szCs w:val="24"/>
              </w:rPr>
            </w:pPr>
            <w:r w:rsidRPr="00FF582B">
              <w:rPr>
                <w:rFonts w:ascii="Arial" w:hAnsi="Arial" w:cs="Arial"/>
                <w:i/>
                <w:spacing w:val="-2"/>
                <w:sz w:val="22"/>
                <w:szCs w:val="24"/>
              </w:rPr>
              <w:t>Количество</w:t>
            </w:r>
          </w:p>
        </w:tc>
        <w:tc>
          <w:tcPr>
            <w:tcW w:w="779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44DC065E" w14:textId="77777777" w:rsidR="001946BE" w:rsidRPr="00FF582B" w:rsidRDefault="001946BE">
            <w:pPr>
              <w:jc w:val="center"/>
              <w:rPr>
                <w:rFonts w:ascii="Arial" w:hAnsi="Arial" w:cs="Arial"/>
                <w:i/>
                <w:spacing w:val="-2"/>
                <w:sz w:val="24"/>
                <w:szCs w:val="24"/>
              </w:rPr>
            </w:pPr>
            <w:r w:rsidRPr="00FF582B">
              <w:rPr>
                <w:rFonts w:ascii="Arial" w:hAnsi="Arial" w:cs="Arial"/>
                <w:i/>
                <w:spacing w:val="-2"/>
                <w:sz w:val="22"/>
                <w:szCs w:val="24"/>
              </w:rPr>
              <w:t>Масса единицы</w:t>
            </w:r>
          </w:p>
        </w:tc>
        <w:tc>
          <w:tcPr>
            <w:tcW w:w="873" w:type="dxa"/>
            <w:tcBorders>
              <w:top w:val="single" w:sz="8" w:space="0" w:color="auto"/>
              <w:bottom w:val="double" w:sz="4" w:space="0" w:color="auto"/>
            </w:tcBorders>
            <w:vAlign w:val="center"/>
          </w:tcPr>
          <w:p w14:paraId="47ED11A0" w14:textId="77777777" w:rsidR="001946BE" w:rsidRPr="00FF582B" w:rsidRDefault="001946BE">
            <w:pPr>
              <w:jc w:val="center"/>
              <w:rPr>
                <w:rFonts w:ascii="Arial" w:hAnsi="Arial" w:cs="Arial"/>
                <w:i/>
                <w:spacing w:val="-2"/>
                <w:sz w:val="24"/>
                <w:szCs w:val="24"/>
              </w:rPr>
            </w:pPr>
            <w:r w:rsidRPr="00FF582B">
              <w:rPr>
                <w:rFonts w:ascii="Arial" w:hAnsi="Arial" w:cs="Arial"/>
                <w:i/>
                <w:spacing w:val="-2"/>
                <w:sz w:val="22"/>
                <w:szCs w:val="24"/>
              </w:rPr>
              <w:t>Примечание</w:t>
            </w:r>
          </w:p>
        </w:tc>
      </w:tr>
      <w:tr w:rsidR="00503A9A" w:rsidRPr="00FF582B" w14:paraId="260BA3AD" w14:textId="77777777" w:rsidTr="00805C85">
        <w:trPr>
          <w:cantSplit/>
          <w:trHeight w:val="453"/>
        </w:trPr>
        <w:tc>
          <w:tcPr>
            <w:tcW w:w="954" w:type="dxa"/>
            <w:tcBorders>
              <w:top w:val="nil"/>
            </w:tcBorders>
            <w:vAlign w:val="center"/>
          </w:tcPr>
          <w:p w14:paraId="1B85A190" w14:textId="77777777" w:rsidR="00503A9A" w:rsidRPr="00FF582B" w:rsidRDefault="00503A9A" w:rsidP="00503A9A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6369" w:type="dxa"/>
            <w:tcBorders>
              <w:top w:val="nil"/>
            </w:tcBorders>
            <w:vAlign w:val="center"/>
          </w:tcPr>
          <w:p w14:paraId="7093C815" w14:textId="77777777" w:rsidR="00503A9A" w:rsidRPr="00AE11B0" w:rsidRDefault="00503A9A" w:rsidP="00503A9A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2"/>
                <w:szCs w:val="24"/>
              </w:rPr>
              <w:t/>
            </w:r>
          </w:p>
        </w:tc>
        <w:tc>
          <w:tcPr>
            <w:tcW w:w="2086" w:type="dxa"/>
            <w:tcBorders>
              <w:top w:val="nil"/>
            </w:tcBorders>
            <w:vAlign w:val="center"/>
          </w:tcPr>
          <w:p w14:paraId="706FC55D" w14:textId="77777777" w:rsidR="00503A9A" w:rsidRPr="00AE11B0" w:rsidRDefault="00503A9A" w:rsidP="00503A9A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929" w:type="dxa"/>
            <w:tcBorders>
              <w:top w:val="nil"/>
            </w:tcBorders>
            <w:vAlign w:val="center"/>
          </w:tcPr>
          <w:p w14:paraId="0AF364D1" w14:textId="77777777" w:rsidR="00503A9A" w:rsidRPr="00AE11B0" w:rsidRDefault="00503A9A" w:rsidP="00503A9A">
            <w:pPr>
              <w:tabs>
                <w:tab w:val="clear" w:pos="1418"/>
              </w:tabs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nil"/>
            </w:tcBorders>
            <w:vAlign w:val="center"/>
          </w:tcPr>
          <w:p w14:paraId="366F6C49" w14:textId="77777777" w:rsidR="00503A9A" w:rsidRPr="00AE11B0" w:rsidRDefault="00503A9A" w:rsidP="00503A9A">
            <w:pPr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nil"/>
            </w:tcBorders>
            <w:vAlign w:val="center"/>
          </w:tcPr>
          <w:p w14:paraId="6B99F57F" w14:textId="77777777" w:rsidR="00503A9A" w:rsidRPr="00FF582B" w:rsidRDefault="00503A9A" w:rsidP="00503A9A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497" w:type="dxa"/>
            <w:tcBorders>
              <w:top w:val="nil"/>
            </w:tcBorders>
            <w:vAlign w:val="center"/>
          </w:tcPr>
          <w:p w14:paraId="0C6C0632" w14:textId="77777777" w:rsidR="00503A9A" w:rsidRPr="00FF582B" w:rsidRDefault="00503A9A" w:rsidP="00503A9A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779" w:type="dxa"/>
            <w:tcBorders>
              <w:top w:val="nil"/>
            </w:tcBorders>
            <w:vAlign w:val="center"/>
          </w:tcPr>
          <w:p w14:paraId="273665C9" w14:textId="77777777" w:rsidR="00503A9A" w:rsidRPr="00FF582B" w:rsidRDefault="00503A9A" w:rsidP="00503A9A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</w:tcBorders>
            <w:vAlign w:val="center"/>
          </w:tcPr>
          <w:p w14:paraId="6CEB9DA5" w14:textId="77777777" w:rsidR="00503A9A" w:rsidRPr="00FF582B" w:rsidRDefault="00503A9A" w:rsidP="00503A9A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  <w:tr w:rsidR="00153F04" w:rsidRPr="00FF582B" w14:paraId="6C25DF4C" w14:textId="77777777" w:rsidTr="00805C85">
        <w:trPr>
          <w:cantSplit/>
          <w:trHeight w:val="453"/>
        </w:trPr>
        <w:tc>
          <w:tcPr>
            <w:tcW w:w="954" w:type="dxa"/>
            <w:tcBorders>
              <w:top w:val="nil"/>
            </w:tcBorders>
            <w:vAlign w:val="center"/>
          </w:tcPr>
          <w:p w14:paraId="2792EA82" w14:textId="77777777" w:rsidR="00153F04" w:rsidRPr="00FF582B" w:rsidRDefault="00153F04" w:rsidP="00153F04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2"/>
              </w:rPr>
              <w:t/>
            </w:r>
          </w:p>
        </w:tc>
        <w:tc>
          <w:tcPr>
            <w:tcW w:w="6369" w:type="dxa"/>
            <w:tcBorders>
              <w:top w:val="nil"/>
            </w:tcBorders>
            <w:vAlign w:val="center"/>
          </w:tcPr>
          <w:p w14:paraId="4A3B3BB7" w14:textId="769894F4" w:rsidR="00153F04" w:rsidRPr="00503A9A" w:rsidRDefault="00153F04" w:rsidP="00FA76D0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503A9A">
              <w:rPr>
                <w:rFonts w:ascii="Arial" w:hAnsi="Arial" w:cs="Arial"/>
                <w:i/>
                <w:sz w:val="22"/>
                <w:szCs w:val="24"/>
              </w:rPr>
              <w:t/>
            </w:r>
          </w:p>
        </w:tc>
        <w:tc>
          <w:tcPr>
            <w:tcW w:w="2086" w:type="dxa"/>
            <w:tcBorders>
              <w:top w:val="nil"/>
            </w:tcBorders>
            <w:vAlign w:val="center"/>
          </w:tcPr>
          <w:p w14:paraId="5D6EC80D" w14:textId="0CA02E29" w:rsidR="00153F04" w:rsidRPr="00AE11B0" w:rsidRDefault="00FA76D0" w:rsidP="00153F04">
            <w:pPr>
              <w:rPr>
                <w:rFonts w:ascii="Arial" w:hAnsi="Arial" w:cs="Arial"/>
                <w:i/>
                <w:sz w:val="24"/>
                <w:szCs w:val="24"/>
              </w:rPr>
            </w:pPr>
            <w:r w:rsidRPr="00FA76D0">
              <w:rPr>
                <w:rFonts w:ascii="Arial" w:hAnsi="Arial" w:cs="Arial"/>
                <w:i/>
                <w:sz w:val="22"/>
                <w:szCs w:val="24"/>
              </w:rPr>
              <w:t/>
            </w:r>
          </w:p>
        </w:tc>
        <w:tc>
          <w:tcPr>
            <w:tcW w:w="929" w:type="dxa"/>
            <w:tcBorders>
              <w:top w:val="nil"/>
            </w:tcBorders>
            <w:vAlign w:val="center"/>
          </w:tcPr>
          <w:p w14:paraId="7DFD7C20" w14:textId="77777777" w:rsidR="00153F04" w:rsidRPr="00AE11B0" w:rsidRDefault="00153F04" w:rsidP="00153F04">
            <w:pPr>
              <w:tabs>
                <w:tab w:val="clear" w:pos="1418"/>
              </w:tabs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1988" w:type="dxa"/>
            <w:tcBorders>
              <w:top w:val="nil"/>
            </w:tcBorders>
            <w:vAlign w:val="center"/>
          </w:tcPr>
          <w:p w14:paraId="008FDCED" w14:textId="51996885" w:rsidR="00153F04" w:rsidRPr="00AE11B0" w:rsidRDefault="00153F04" w:rsidP="00153F04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2"/>
                <w:szCs w:val="24"/>
              </w:rPr>
              <w:t/>
            </w:r>
          </w:p>
        </w:tc>
        <w:tc>
          <w:tcPr>
            <w:tcW w:w="597" w:type="dxa"/>
            <w:tcBorders>
              <w:top w:val="nil"/>
            </w:tcBorders>
            <w:vAlign w:val="center"/>
          </w:tcPr>
          <w:p w14:paraId="2A1B28F8" w14:textId="054B9601" w:rsidR="00153F04" w:rsidRPr="00FF582B" w:rsidRDefault="00153F04" w:rsidP="00153F04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2"/>
                <w:szCs w:val="24"/>
              </w:rPr>
              <w:t/>
            </w:r>
          </w:p>
        </w:tc>
        <w:tc>
          <w:tcPr>
            <w:tcW w:w="497" w:type="dxa"/>
            <w:tcBorders>
              <w:top w:val="nil"/>
            </w:tcBorders>
            <w:vAlign w:val="center"/>
          </w:tcPr>
          <w:p w14:paraId="6EFF86C3" w14:textId="3FC6561E" w:rsidR="00153F04" w:rsidRPr="00FF582B" w:rsidRDefault="00153F04" w:rsidP="00153F04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22"/>
                <w:szCs w:val="24"/>
              </w:rPr>
              <w:t/>
            </w:r>
          </w:p>
        </w:tc>
        <w:tc>
          <w:tcPr>
            <w:tcW w:w="779" w:type="dxa"/>
            <w:tcBorders>
              <w:top w:val="nil"/>
            </w:tcBorders>
            <w:vAlign w:val="center"/>
          </w:tcPr>
          <w:p w14:paraId="5BE1D5EB" w14:textId="77777777" w:rsidR="00153F04" w:rsidRPr="00FF582B" w:rsidRDefault="00153F04" w:rsidP="00153F04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</w:tcBorders>
            <w:vAlign w:val="center"/>
          </w:tcPr>
          <w:p w14:paraId="01D89056" w14:textId="77777777" w:rsidR="00153F04" w:rsidRPr="00FF582B" w:rsidRDefault="00153F04" w:rsidP="00153F04">
            <w:pPr>
              <w:jc w:val="center"/>
              <w:rPr>
                <w:rFonts w:ascii="Arial" w:hAnsi="Arial" w:cs="Arial"/>
                <w:i/>
                <w:sz w:val="24"/>
                <w:szCs w:val="24"/>
              </w:rPr>
            </w:pPr>
          </w:p>
        </w:tc>
      </w:tr>
    </w:tbl>
    <w:p w14:paraId="1932B7B9" w14:textId="77777777" w:rsidR="00D46787" w:rsidRPr="00AE11B0" w:rsidRDefault="00D46787">
      <w:pPr>
        <w:sectPr w:rsidR="00D46787" w:rsidRPr="00AE11B0" w:rsidSect="00182518">
          <w:headerReference w:type="first" r:id="rId10"/>
          <w:footerReference w:type="first" r:id="rId11"/>
          <w:pgSz w:w="16839" w:h="11907" w:orient="landscape" w:code="9"/>
          <w:pgMar w:top="1021" w:right="680" w:bottom="709" w:left="567" w:header="0" w:footer="686" w:gutter="0"/>
          <w:cols w:space="720"/>
          <w:titlePg/>
          <w:docGrid w:linePitch="272"/>
        </w:sectPr>
      </w:pPr>
    </w:p>
    <w:p w14:paraId="49BEECDA" w14:textId="77777777" w:rsidR="00D46787" w:rsidRPr="00D46787" w:rsidRDefault="00D46787" w:rsidP="00D46787">
      <w:pPr>
        <w:keepNext/>
        <w:tabs>
          <w:tab w:val="clear" w:pos="1418"/>
        </w:tabs>
        <w:autoSpaceDE w:val="0"/>
        <w:autoSpaceDN w:val="0"/>
        <w:adjustRightInd w:val="0"/>
        <w:spacing w:line="360" w:lineRule="auto"/>
        <w:ind w:firstLine="709"/>
        <w:jc w:val="center"/>
        <w:rPr>
          <w:rFonts w:ascii="Arial" w:eastAsia="Times New Roman" w:hAnsi="Arial" w:cs="Arial"/>
          <w:b/>
          <w:i/>
          <w:iCs/>
          <w:sz w:val="24"/>
          <w:szCs w:val="24"/>
        </w:rPr>
      </w:pPr>
      <w:r w:rsidRPr="00D46787">
        <w:rPr>
          <w:rFonts w:ascii="Arial" w:eastAsia="Times New Roman" w:hAnsi="Arial" w:cs="Arial"/>
          <w:b/>
          <w:i/>
          <w:iCs/>
          <w:sz w:val="24"/>
          <w:szCs w:val="24"/>
        </w:rPr>
        <w:lastRenderedPageBreak/>
        <w:t>ЛИСТ РЕГИСТРАЦИИ ИЗМЕНЕНИЙ</w:t>
      </w:r>
    </w:p>
    <w:p w14:paraId="3C914D53" w14:textId="77777777" w:rsidR="00D46787" w:rsidRPr="00D46787" w:rsidRDefault="00D46787" w:rsidP="00D46787">
      <w:pPr>
        <w:keepNext/>
        <w:tabs>
          <w:tab w:val="clear" w:pos="1418"/>
        </w:tabs>
        <w:autoSpaceDE w:val="0"/>
        <w:autoSpaceDN w:val="0"/>
        <w:adjustRightInd w:val="0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9"/>
        <w:gridCol w:w="1008"/>
        <w:gridCol w:w="1008"/>
        <w:gridCol w:w="1008"/>
        <w:gridCol w:w="1008"/>
        <w:gridCol w:w="1024"/>
        <w:gridCol w:w="1008"/>
        <w:gridCol w:w="1087"/>
        <w:gridCol w:w="1009"/>
        <w:gridCol w:w="1009"/>
      </w:tblGrid>
      <w:tr w:rsidR="00D46787" w:rsidRPr="00D46787" w14:paraId="47104434" w14:textId="77777777">
        <w:trPr>
          <w:cantSplit/>
          <w:trHeight w:val="570"/>
          <w:tblHeader/>
        </w:trPr>
        <w:tc>
          <w:tcPr>
            <w:tcW w:w="929" w:type="dxa"/>
            <w:vMerge w:val="restart"/>
            <w:vAlign w:val="center"/>
          </w:tcPr>
          <w:p w14:paraId="2D5032B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Изм.</w:t>
            </w:r>
          </w:p>
        </w:tc>
        <w:tc>
          <w:tcPr>
            <w:tcW w:w="4147" w:type="dxa"/>
            <w:gridSpan w:val="4"/>
            <w:vAlign w:val="center"/>
          </w:tcPr>
          <w:p w14:paraId="78B7180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Номера листов (страниц)</w:t>
            </w:r>
          </w:p>
        </w:tc>
        <w:tc>
          <w:tcPr>
            <w:tcW w:w="1037" w:type="dxa"/>
            <w:vMerge w:val="restart"/>
            <w:textDirection w:val="btLr"/>
            <w:vAlign w:val="center"/>
          </w:tcPr>
          <w:p w14:paraId="2320EA0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Всего листов в</w:t>
            </w:r>
          </w:p>
          <w:p w14:paraId="40BEFE9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документе</w:t>
            </w:r>
          </w:p>
        </w:tc>
        <w:tc>
          <w:tcPr>
            <w:tcW w:w="1037" w:type="dxa"/>
            <w:vMerge w:val="restart"/>
            <w:textDirection w:val="btLr"/>
            <w:vAlign w:val="center"/>
          </w:tcPr>
          <w:p w14:paraId="7A38A2F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№ документа</w:t>
            </w:r>
          </w:p>
        </w:tc>
        <w:tc>
          <w:tcPr>
            <w:tcW w:w="1088" w:type="dxa"/>
            <w:vMerge w:val="restart"/>
            <w:textDirection w:val="btLr"/>
            <w:vAlign w:val="center"/>
          </w:tcPr>
          <w:p w14:paraId="69D1CB7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Входящий №</w:t>
            </w:r>
          </w:p>
          <w:p w14:paraId="3077119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сопроводительного</w:t>
            </w:r>
          </w:p>
          <w:p w14:paraId="62EB59C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документа</w:t>
            </w:r>
          </w:p>
        </w:tc>
        <w:tc>
          <w:tcPr>
            <w:tcW w:w="1038" w:type="dxa"/>
            <w:vMerge w:val="restart"/>
            <w:textDirection w:val="btLr"/>
            <w:vAlign w:val="center"/>
          </w:tcPr>
          <w:p w14:paraId="79E0D5E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Подпись</w:t>
            </w:r>
          </w:p>
        </w:tc>
        <w:tc>
          <w:tcPr>
            <w:tcW w:w="1038" w:type="dxa"/>
            <w:vMerge w:val="restart"/>
            <w:textDirection w:val="btLr"/>
            <w:vAlign w:val="center"/>
          </w:tcPr>
          <w:p w14:paraId="417BD7BD" w14:textId="77777777" w:rsidR="00D46787" w:rsidRPr="00D46787" w:rsidRDefault="00D46787" w:rsidP="00D46787">
            <w:pPr>
              <w:tabs>
                <w:tab w:val="clear" w:pos="1418"/>
                <w:tab w:val="left" w:pos="1950"/>
              </w:tabs>
              <w:jc w:val="center"/>
              <w:rPr>
                <w:rFonts w:ascii="Arial" w:eastAsia="Times New Roman" w:hAnsi="Arial" w:cs="Arial"/>
                <w:i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Дата</w:t>
            </w:r>
          </w:p>
        </w:tc>
      </w:tr>
      <w:tr w:rsidR="00D46787" w:rsidRPr="00D46787" w14:paraId="3696AEE4" w14:textId="77777777">
        <w:trPr>
          <w:cantSplit/>
          <w:trHeight w:val="1838"/>
        </w:trPr>
        <w:tc>
          <w:tcPr>
            <w:tcW w:w="929" w:type="dxa"/>
            <w:vMerge/>
            <w:textDirection w:val="btLr"/>
            <w:vAlign w:val="center"/>
          </w:tcPr>
          <w:p w14:paraId="561550D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6" w:type="dxa"/>
            <w:textDirection w:val="btLr"/>
            <w:vAlign w:val="center"/>
          </w:tcPr>
          <w:p w14:paraId="0ACBFD3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Измененных</w:t>
            </w:r>
          </w:p>
        </w:tc>
        <w:tc>
          <w:tcPr>
            <w:tcW w:w="1037" w:type="dxa"/>
            <w:shd w:val="clear" w:color="auto" w:fill="auto"/>
            <w:textDirection w:val="btLr"/>
            <w:vAlign w:val="center"/>
          </w:tcPr>
          <w:p w14:paraId="4EBCD82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Замененных</w:t>
            </w:r>
          </w:p>
        </w:tc>
        <w:tc>
          <w:tcPr>
            <w:tcW w:w="1037" w:type="dxa"/>
            <w:shd w:val="clear" w:color="auto" w:fill="auto"/>
            <w:textDirection w:val="btLr"/>
            <w:vAlign w:val="center"/>
          </w:tcPr>
          <w:p w14:paraId="3DBE29F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Новых</w:t>
            </w:r>
          </w:p>
        </w:tc>
        <w:tc>
          <w:tcPr>
            <w:tcW w:w="1037" w:type="dxa"/>
            <w:shd w:val="clear" w:color="auto" w:fill="auto"/>
            <w:textDirection w:val="btLr"/>
            <w:vAlign w:val="center"/>
          </w:tcPr>
          <w:p w14:paraId="435CA69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  <w:r w:rsidRPr="00D46787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Изъятых</w:t>
            </w:r>
          </w:p>
        </w:tc>
        <w:tc>
          <w:tcPr>
            <w:tcW w:w="1037" w:type="dxa"/>
            <w:vMerge/>
            <w:textDirection w:val="btLr"/>
            <w:vAlign w:val="center"/>
          </w:tcPr>
          <w:p w14:paraId="5470FCF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7" w:type="dxa"/>
            <w:vMerge/>
            <w:textDirection w:val="btLr"/>
            <w:vAlign w:val="center"/>
          </w:tcPr>
          <w:p w14:paraId="0DA4D24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88" w:type="dxa"/>
            <w:vMerge/>
            <w:textDirection w:val="btLr"/>
            <w:vAlign w:val="center"/>
          </w:tcPr>
          <w:p w14:paraId="07243CD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8" w:type="dxa"/>
            <w:vMerge/>
            <w:textDirection w:val="btLr"/>
            <w:vAlign w:val="center"/>
          </w:tcPr>
          <w:p w14:paraId="143E194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8" w:type="dxa"/>
            <w:vMerge/>
            <w:textDirection w:val="btLr"/>
            <w:vAlign w:val="center"/>
          </w:tcPr>
          <w:p w14:paraId="2D5BD21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</w:tr>
      <w:tr w:rsidR="00D46787" w:rsidRPr="00D46787" w14:paraId="3E607AE8" w14:textId="77777777">
        <w:trPr>
          <w:cantSplit/>
        </w:trPr>
        <w:tc>
          <w:tcPr>
            <w:tcW w:w="929" w:type="dxa"/>
          </w:tcPr>
          <w:p w14:paraId="4DC03D1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62F37FA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27518A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13EFF6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8D9ED1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B6A365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4B2B80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274B1FB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080C7F4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627BB1C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</w:pPr>
          </w:p>
        </w:tc>
      </w:tr>
      <w:tr w:rsidR="00D46787" w:rsidRPr="00D46787" w14:paraId="223ACEAB" w14:textId="77777777">
        <w:trPr>
          <w:cantSplit/>
        </w:trPr>
        <w:tc>
          <w:tcPr>
            <w:tcW w:w="929" w:type="dxa"/>
          </w:tcPr>
          <w:p w14:paraId="1657FF0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48DFAD3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804487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75C7C8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2233B6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CAC081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EBF0A0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31EFDCA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59F091C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7D14CE4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1FE41B9A" w14:textId="77777777">
        <w:trPr>
          <w:cantSplit/>
        </w:trPr>
        <w:tc>
          <w:tcPr>
            <w:tcW w:w="929" w:type="dxa"/>
          </w:tcPr>
          <w:p w14:paraId="45172B3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24E2E16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2EEE449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5CA780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36C55B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2E21939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927EB9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6B85AA4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01E1C53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4D570EE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68AF66AD" w14:textId="77777777">
        <w:trPr>
          <w:cantSplit/>
        </w:trPr>
        <w:tc>
          <w:tcPr>
            <w:tcW w:w="929" w:type="dxa"/>
          </w:tcPr>
          <w:p w14:paraId="0D039F5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5F048F8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D029CA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840D3D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A0BADC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D16A10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82B8AE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497D0DE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5D8AF0B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3640A2B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73E37A1D" w14:textId="77777777">
        <w:trPr>
          <w:cantSplit/>
        </w:trPr>
        <w:tc>
          <w:tcPr>
            <w:tcW w:w="929" w:type="dxa"/>
          </w:tcPr>
          <w:p w14:paraId="2C02E20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05A5DE9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7591B9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084A72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C0C821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6E6A14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8C668E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0EB42C2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310ECF2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202CDB3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350E5412" w14:textId="77777777">
        <w:trPr>
          <w:cantSplit/>
        </w:trPr>
        <w:tc>
          <w:tcPr>
            <w:tcW w:w="929" w:type="dxa"/>
          </w:tcPr>
          <w:p w14:paraId="78D0AB4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7847059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7ADC95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1111E7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8C98BC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7030F2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B69332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1DDCD6F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3C2F42C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7C21BAF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77927525" w14:textId="77777777">
        <w:trPr>
          <w:cantSplit/>
        </w:trPr>
        <w:tc>
          <w:tcPr>
            <w:tcW w:w="929" w:type="dxa"/>
          </w:tcPr>
          <w:p w14:paraId="01BC152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278522A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98E7F0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2AAC797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5BD04C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2F6E114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2C98A9D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77B8F5B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0DB798C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576C7A0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5E44EBC2" w14:textId="77777777">
        <w:trPr>
          <w:cantSplit/>
        </w:trPr>
        <w:tc>
          <w:tcPr>
            <w:tcW w:w="929" w:type="dxa"/>
          </w:tcPr>
          <w:p w14:paraId="48A5106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7F72A13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B9FD9D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E7476D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500652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B349E6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2CAD68C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1398627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5807665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2EED3CD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3CE081BC" w14:textId="77777777">
        <w:trPr>
          <w:cantSplit/>
        </w:trPr>
        <w:tc>
          <w:tcPr>
            <w:tcW w:w="929" w:type="dxa"/>
          </w:tcPr>
          <w:p w14:paraId="15156CE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71FEFA2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DCFCB7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7BE571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2C20280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8ABAAF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CCAC88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2A7CCEF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111CE2B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1C31C85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2C980A90" w14:textId="77777777">
        <w:trPr>
          <w:cantSplit/>
        </w:trPr>
        <w:tc>
          <w:tcPr>
            <w:tcW w:w="929" w:type="dxa"/>
          </w:tcPr>
          <w:p w14:paraId="0BDDDCF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5973D1F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B4BCF5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65D52A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538D70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09D821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5941A0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6DB6389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02A58A0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23AC85D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69904618" w14:textId="77777777">
        <w:trPr>
          <w:cantSplit/>
        </w:trPr>
        <w:tc>
          <w:tcPr>
            <w:tcW w:w="929" w:type="dxa"/>
          </w:tcPr>
          <w:p w14:paraId="5FDA054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4A09AC9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02F0C5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7F996F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D21331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DB2878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506DF8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53BAE7F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446183A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6C03D1B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7B1D62BC" w14:textId="77777777">
        <w:trPr>
          <w:cantSplit/>
        </w:trPr>
        <w:tc>
          <w:tcPr>
            <w:tcW w:w="929" w:type="dxa"/>
          </w:tcPr>
          <w:p w14:paraId="5EDDFBF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0518B04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F2FD42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8EA009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426158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413852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BE7DEB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1958F3F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0495305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6A6D387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2CC28808" w14:textId="77777777">
        <w:trPr>
          <w:cantSplit/>
        </w:trPr>
        <w:tc>
          <w:tcPr>
            <w:tcW w:w="929" w:type="dxa"/>
          </w:tcPr>
          <w:p w14:paraId="3161B72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0CBBA8D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648DB8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41AB65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FD106F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104D46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15610E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2DD2FCF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123FF03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39EF4F5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1A3145CF" w14:textId="77777777">
        <w:trPr>
          <w:cantSplit/>
        </w:trPr>
        <w:tc>
          <w:tcPr>
            <w:tcW w:w="929" w:type="dxa"/>
          </w:tcPr>
          <w:p w14:paraId="3DE957D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3BDB06F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CA7900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234DCD1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AC0BB3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EDA6BF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2C6BE34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41FAF5C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53B2DA9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0F786E6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5227AB65" w14:textId="77777777">
        <w:trPr>
          <w:cantSplit/>
        </w:trPr>
        <w:tc>
          <w:tcPr>
            <w:tcW w:w="929" w:type="dxa"/>
          </w:tcPr>
          <w:p w14:paraId="6F4FD37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6471529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A79CE7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DF23E6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1512F2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28B431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39A75B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57A3DB6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4425E9E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7D8AD55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3EC728D6" w14:textId="77777777">
        <w:trPr>
          <w:cantSplit/>
        </w:trPr>
        <w:tc>
          <w:tcPr>
            <w:tcW w:w="929" w:type="dxa"/>
          </w:tcPr>
          <w:p w14:paraId="56E7297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7D2EAA0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23D825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CBD4B0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4F4DB3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08B6F6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03D41B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190FFDE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158B4AC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1BC063F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5B010062" w14:textId="77777777">
        <w:trPr>
          <w:cantSplit/>
        </w:trPr>
        <w:tc>
          <w:tcPr>
            <w:tcW w:w="929" w:type="dxa"/>
          </w:tcPr>
          <w:p w14:paraId="79765F1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4D2C301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33E61C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B3A3E0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46A5C8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F6B58C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4392ED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30C7E89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0031EE6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169486B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23845B55" w14:textId="77777777">
        <w:trPr>
          <w:cantSplit/>
        </w:trPr>
        <w:tc>
          <w:tcPr>
            <w:tcW w:w="929" w:type="dxa"/>
          </w:tcPr>
          <w:p w14:paraId="5078990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3D92B2E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FE50A5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0CAE36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282D5E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055304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F29C51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207B177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2D40F43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2FE5F21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0C3BEF40" w14:textId="77777777">
        <w:trPr>
          <w:cantSplit/>
        </w:trPr>
        <w:tc>
          <w:tcPr>
            <w:tcW w:w="929" w:type="dxa"/>
          </w:tcPr>
          <w:p w14:paraId="27B0879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3A4EC98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B953A4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26EA46A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4A66FB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0192FB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147CCE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1A8CA2D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204F1EC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165D16A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43E80FDF" w14:textId="77777777">
        <w:trPr>
          <w:cantSplit/>
        </w:trPr>
        <w:tc>
          <w:tcPr>
            <w:tcW w:w="929" w:type="dxa"/>
          </w:tcPr>
          <w:p w14:paraId="72561C2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6C82DCF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363864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C236BE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5F008A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4882F2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784DDA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1F373EC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256F671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3DD2327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5B9ED880" w14:textId="77777777">
        <w:trPr>
          <w:cantSplit/>
        </w:trPr>
        <w:tc>
          <w:tcPr>
            <w:tcW w:w="929" w:type="dxa"/>
          </w:tcPr>
          <w:p w14:paraId="38B5C0C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2FB1087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59F120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2836AF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6AC3A9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8505BB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DDA6EF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4FE0CA0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7DB2905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4658E6E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6505F8B5" w14:textId="77777777">
        <w:trPr>
          <w:cantSplit/>
        </w:trPr>
        <w:tc>
          <w:tcPr>
            <w:tcW w:w="929" w:type="dxa"/>
          </w:tcPr>
          <w:p w14:paraId="77E4834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148C763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BA0ADF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E3FCD1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0AB500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7292B1B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1675E22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0593287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7983A56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4A6D7A9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4F11C34F" w14:textId="77777777">
        <w:trPr>
          <w:cantSplit/>
        </w:trPr>
        <w:tc>
          <w:tcPr>
            <w:tcW w:w="929" w:type="dxa"/>
          </w:tcPr>
          <w:p w14:paraId="3123148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29D6E0D9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37CB6F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2838B7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1B8AA32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0A3101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AAC861C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47A1DEE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27F0173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40B7324E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2CCB750D" w14:textId="77777777">
        <w:trPr>
          <w:cantSplit/>
        </w:trPr>
        <w:tc>
          <w:tcPr>
            <w:tcW w:w="929" w:type="dxa"/>
          </w:tcPr>
          <w:p w14:paraId="777E99E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4EE2CB1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D97318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5C5352D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039E03C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004DFC8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609F5B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37244333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0532CD94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09055646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  <w:tr w:rsidR="00D46787" w:rsidRPr="00D46787" w14:paraId="228BDF0E" w14:textId="77777777">
        <w:trPr>
          <w:cantSplit/>
        </w:trPr>
        <w:tc>
          <w:tcPr>
            <w:tcW w:w="929" w:type="dxa"/>
          </w:tcPr>
          <w:p w14:paraId="1456415A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6" w:type="dxa"/>
          </w:tcPr>
          <w:p w14:paraId="4C15D41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7C7556C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C8E2E5D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35957031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40FDC970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7" w:type="dxa"/>
          </w:tcPr>
          <w:p w14:paraId="6325AC0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88" w:type="dxa"/>
          </w:tcPr>
          <w:p w14:paraId="37452FF5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744D924F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  <w:tc>
          <w:tcPr>
            <w:tcW w:w="1038" w:type="dxa"/>
          </w:tcPr>
          <w:p w14:paraId="5EF2C567" w14:textId="77777777" w:rsidR="00D46787" w:rsidRPr="00D46787" w:rsidRDefault="00D46787" w:rsidP="00D46787">
            <w:pPr>
              <w:tabs>
                <w:tab w:val="clear" w:pos="1418"/>
              </w:tabs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eastAsia="Times New Roman" w:hAnsi="Arial" w:cs="Arial"/>
                <w:iCs/>
                <w:sz w:val="24"/>
                <w:szCs w:val="24"/>
              </w:rPr>
            </w:pPr>
          </w:p>
        </w:tc>
      </w:tr>
    </w:tbl>
    <w:p w14:paraId="2AC280AF" w14:textId="77777777" w:rsidR="00807C4B" w:rsidRDefault="00807C4B"/>
    <w:sectPr w:rsidR="00807C4B" w:rsidSect="005D71E8">
      <w:headerReference w:type="first" r:id="rId12"/>
      <w:pgSz w:w="11907" w:h="16839" w:code="9"/>
      <w:pgMar w:top="680" w:right="680" w:bottom="567" w:left="1021" w:header="0" w:footer="6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A50B8" w14:textId="77777777" w:rsidR="008814E0" w:rsidRDefault="008814E0">
      <w:r>
        <w:separator/>
      </w:r>
    </w:p>
  </w:endnote>
  <w:endnote w:type="continuationSeparator" w:id="0">
    <w:p w14:paraId="5AEE1636" w14:textId="77777777" w:rsidR="008814E0" w:rsidRDefault="00881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ГОСТ тип А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59930" w14:textId="5B3B5B19" w:rsidR="001E0D74" w:rsidRDefault="00806797">
    <w:pPr>
      <w:pStyle w:val="a6"/>
    </w:pPr>
    <w:r>
      <w:rPr>
        <w:noProof/>
      </w:rPr>
    </w:r>
    <w:r w:rsidR="00FA76D0">
      <w:rPr>
        <w:noProof/>
      </w:rPr>
    </w:r>
    <w:r w:rsidR="00FA76D0">
      <w:rPr>
        <w:noProof/>
      </w:rPr>
    </w:r>
    <w:r w:rsidR="008A4905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95739C1" wp14:editId="2BE52FC7">
              <wp:simplePos x="0" y="0"/>
              <wp:positionH relativeFrom="column">
                <wp:posOffset>4802346</wp:posOffset>
              </wp:positionH>
              <wp:positionV relativeFrom="paragraph">
                <wp:posOffset>-116999</wp:posOffset>
              </wp:positionV>
              <wp:extent cx="2241587" cy="723424"/>
              <wp:effectExtent l="0" t="0" r="0" b="635"/>
              <wp:wrapNone/>
              <wp:docPr id="61" name="Text Box 8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1587" cy="7234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644D420" w14:textId="3B21ABAB" w:rsidR="001E0D74" w:rsidRPr="006A27F0" w:rsidRDefault="008A4905">
                          <w:pPr>
                            <w:rPr>
                              <w:rFonts w:ascii="Arial" w:hAnsi="Arial" w:cs="Arial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noProof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5739C1" id="_x0000_t202" coordsize="21600,21600" o:spt="202" path="m,l,21600r21600,l21600,xe">
              <v:stroke joinstyle="miter"/>
              <v:path gradientshapeok="t" o:connecttype="rect"/>
            </v:shapetype>
            <v:shape id="Text Box 836" o:spid="_x0000_s1056" type="#_x0000_t202" style="position:absolute;margin-left:378.15pt;margin-top:-9.2pt;width:176.5pt;height:56.95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" filled="f" stroked="f">
              <v:textbox>
                <w:txbxContent>
                  <w:p w14:paraId="3644D420" w14:textId="3B21ABAB" w:rsidR="001E0D74" w:rsidRPr="006A27F0" w:rsidRDefault="008A4905">
                    <w:pPr>
                      <w:rPr>
                        <w:rFonts w:ascii="Arial" w:hAnsi="Arial" w:cs="Arial"/>
                        <w:i/>
                        <w:sz w:val="22"/>
                        <w:szCs w:val="22"/>
                      </w:rPr>
                    </w:pPr>
                    <w:r>
                      <w:rPr>
                        <w:noProof/>
                      </w:rPr>
                    </w:r>
                  </w:p>
                </w:txbxContent>
              </v:textbox>
            </v:shape>
          </w:pict>
        </mc:Fallback>
      </mc:AlternateContent>
    </w:r>
    <w:r w:rsidR="00F843AC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0C85C3C" wp14:editId="5B36C6D6">
              <wp:simplePos x="0" y="0"/>
              <wp:positionH relativeFrom="column">
                <wp:posOffset>1990725</wp:posOffset>
              </wp:positionH>
              <wp:positionV relativeFrom="paragraph">
                <wp:posOffset>-461328</wp:posOffset>
              </wp:positionV>
              <wp:extent cx="360680" cy="157480"/>
              <wp:effectExtent l="0" t="0" r="0" b="0"/>
              <wp:wrapNone/>
              <wp:docPr id="153" name="Rectangle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68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EA22667" w14:textId="6FDECA67" w:rsidR="00F843AC" w:rsidRPr="00AD3592" w:rsidRDefault="00BD0E80" w:rsidP="00F843AC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sss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C85C3C" id="Rectangle 435" o:spid="_x0000_s1057" style="position:absolute;margin-left:156.75pt;margin-top:-36.35pt;width:28.4pt;height:12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" filled="f" stroked="f" strokeweight="1pt">
              <v:textbox inset="1pt,1pt,1pt,1pt">
                <w:txbxContent>
                  <w:p w14:paraId="0EA22667" w14:textId="6FDECA67" w:rsidR="00F843AC" w:rsidRPr="00AD3592" w:rsidRDefault="00BD0E80" w:rsidP="00F843AC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  <w:sz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</w:rPr>
                      <w:t>sss</w:t>
                    </w:r>
                  </w:p>
                </w:txbxContent>
              </v:textbox>
            </v:rect>
          </w:pict>
        </mc:Fallback>
      </mc:AlternateContent>
    </w:r>
    <w:r w:rsidR="00F843AC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5613E2B" wp14:editId="2D8BAD38">
              <wp:simplePos x="0" y="0"/>
              <wp:positionH relativeFrom="column">
                <wp:posOffset>1990090</wp:posOffset>
              </wp:positionH>
              <wp:positionV relativeFrom="paragraph">
                <wp:posOffset>-275590</wp:posOffset>
              </wp:positionV>
              <wp:extent cx="360680" cy="157480"/>
              <wp:effectExtent l="0" t="0" r="0" b="0"/>
              <wp:wrapNone/>
              <wp:docPr id="154" name="Rectangle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68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79B8138" w14:textId="2FE581D8" w:rsidR="00F843AC" w:rsidRPr="00AD3592" w:rsidRDefault="00BD0E80" w:rsidP="00F843AC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sss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613E2B" id="_x0000_s1058" style="position:absolute;margin-left:156.7pt;margin-top:-21.7pt;width:28.4pt;height:12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" filled="f" stroked="f" strokeweight="1pt">
              <v:textbox inset="1pt,1pt,1pt,1pt">
                <w:txbxContent>
                  <w:p w14:paraId="579B8138" w14:textId="2FE581D8" w:rsidR="00F843AC" w:rsidRPr="00AD3592" w:rsidRDefault="00BD0E80" w:rsidP="00F843AC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  <w:sz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</w:rPr>
                      <w:t>sss</w:t>
                    </w:r>
                  </w:p>
                </w:txbxContent>
              </v:textbox>
            </v:rect>
          </w:pict>
        </mc:Fallback>
      </mc:AlternateContent>
    </w:r>
    <w:r w:rsidR="00F843AC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45B543B" wp14:editId="77B5229D">
              <wp:simplePos x="0" y="0"/>
              <wp:positionH relativeFrom="column">
                <wp:posOffset>1991360</wp:posOffset>
              </wp:positionH>
              <wp:positionV relativeFrom="paragraph">
                <wp:posOffset>85725</wp:posOffset>
              </wp:positionV>
              <wp:extent cx="360680" cy="157480"/>
              <wp:effectExtent l="0" t="0" r="0" b="0"/>
              <wp:wrapNone/>
              <wp:docPr id="155" name="Rectangle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68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D1E51F2" w14:textId="4CE14A09" w:rsidR="00F843AC" w:rsidRPr="00AD3592" w:rsidRDefault="00F843AC" w:rsidP="00F843A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5B543B" id="_x0000_s1059" style="position:absolute;margin-left:156.8pt;margin-top:6.75pt;width:28.4pt;height:12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" filled="f" stroked="f" strokeweight="1pt">
              <v:textbox inset="1pt,1pt,1pt,1pt">
                <w:txbxContent>
                  <w:p w14:paraId="7D1E51F2" w14:textId="4CE14A09" w:rsidR="00F843AC" w:rsidRPr="00AD3592" w:rsidRDefault="00F843AC" w:rsidP="00F843AC">
                    <w:pPr>
                      <w:jc w:val="center"/>
                      <w:rPr>
                        <w:rFonts w:ascii="Arial" w:hAnsi="Arial" w:cs="Arial"/>
                        <w:i/>
                        <w:sz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F843AC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6C22985D" wp14:editId="0A01B3F8">
              <wp:simplePos x="0" y="0"/>
              <wp:positionH relativeFrom="column">
                <wp:posOffset>1990090</wp:posOffset>
              </wp:positionH>
              <wp:positionV relativeFrom="paragraph">
                <wp:posOffset>267970</wp:posOffset>
              </wp:positionV>
              <wp:extent cx="360680" cy="157480"/>
              <wp:effectExtent l="0" t="0" r="0" b="0"/>
              <wp:wrapNone/>
              <wp:docPr id="156" name="Rectangle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68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76FD783" w14:textId="78514B61" w:rsidR="00F843AC" w:rsidRPr="00AD3592" w:rsidRDefault="00BD0E80" w:rsidP="00F843AC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sss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22985D" id="_x0000_s1060" style="position:absolute;margin-left:156.7pt;margin-top:21.1pt;width:28.4pt;height:12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" filled="f" stroked="f" strokeweight="1pt">
              <v:textbox inset="1pt,1pt,1pt,1pt">
                <w:txbxContent>
                  <w:p w14:paraId="076FD783" w14:textId="78514B61" w:rsidR="00F843AC" w:rsidRPr="00AD3592" w:rsidRDefault="00BD0E80" w:rsidP="00F843AC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  <w:sz w:val="16"/>
                      </w:rPr>
                    </w:pPr>
                    <w:r>
                      <w:rPr>
                        <w:rFonts w:ascii="Arial" w:hAnsi="Arial" w:cs="Arial"/>
                        <w:i/>
                        <w:sz w:val="16"/>
                      </w:rPr>
                      <w:t>sss</w:t>
                    </w:r>
                  </w:p>
                </w:txbxContent>
              </v:textbox>
            </v:rect>
          </w:pict>
        </mc:Fallback>
      </mc:AlternateContent>
    </w:r>
    <w:r w:rsidR="00E47013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444D2FA6" wp14:editId="78D63524">
              <wp:simplePos x="0" y="0"/>
              <wp:positionH relativeFrom="column">
                <wp:posOffset>2353657</wp:posOffset>
              </wp:positionH>
              <wp:positionV relativeFrom="paragraph">
                <wp:posOffset>-475399</wp:posOffset>
              </wp:positionV>
              <wp:extent cx="2520950" cy="899327"/>
              <wp:effectExtent l="0" t="0" r="0" b="0"/>
              <wp:wrapNone/>
              <wp:docPr id="79" name="Rectangle 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20950" cy="8993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09FACCD" w14:textId="3C038BE5" w:rsidR="00DF6147" w:rsidRDefault="00DF6147" w:rsidP="00BC7A73">
                          <w:pPr>
                            <w:pStyle w:val="ab"/>
                            <w:suppressAutoHyphens/>
                            <w:ind w:firstLine="0"/>
                            <w:jc w:val="center"/>
                            <w:rPr>
                              <w:rFonts w:ascii="Arial" w:eastAsia="ГОСТ тип А" w:hAnsi="Arial" w:cs="Arial"/>
                              <w:i/>
                              <w:sz w:val="18"/>
                              <w:szCs w:val="18"/>
                            </w:rPr>
                          </w:pPr>
                          <w:r w:rsidRPr="006872D2">
                            <w:rPr>
                              <w:rFonts w:ascii="Arial" w:eastAsia="ГОСТ тип А" w:hAnsi="Arial" w:cs="Arial"/>
                              <w:i/>
                              <w:sz w:val="18"/>
                              <w:szCs w:val="18"/>
                            </w:rPr>
                            <w:t xml:space="preserve">Заменить</w:t>
                          </w:r>
                          <w:proofErr w:type="spellStart"/>
                          <w:r w:rsidRPr="006872D2">
                            <w:rPr>
                              <w:rFonts w:ascii="Arial" w:eastAsia="ГОСТ тип А" w:hAnsi="Arial" w:cs="Arial"/>
                              <w:i/>
                              <w:sz w:val="18"/>
                              <w:szCs w:val="18"/>
                            </w:rPr>
                            <w:t/>
                          </w:r>
                          <w:proofErr w:type="spellEnd"/>
                          <w:r w:rsidRPr="006872D2">
                            <w:rPr>
                              <w:rFonts w:ascii="Arial" w:eastAsia="ГОСТ тип А" w:hAnsi="Arial" w:cs="Arial"/>
                              <w:i/>
                              <w:sz w:val="18"/>
                              <w:szCs w:val="18"/>
                            </w:rPr>
                            <w:t xml:space="preserve"/>
                          </w:r>
                          <w:r w:rsidR="00726B07">
                            <w:rPr>
                              <w:rFonts w:ascii="Arial" w:eastAsia="ГОСТ тип А" w:hAnsi="Arial" w:cs="Arial"/>
                              <w:i/>
                              <w:sz w:val="18"/>
                              <w:szCs w:val="18"/>
                            </w:rPr>
                            <w:br/>
                          </w:r>
                          <w:r w:rsidRPr="006872D2">
                            <w:rPr>
                              <w:rFonts w:ascii="Arial" w:eastAsia="ГОСТ тип А" w:hAnsi="Arial" w:cs="Arial"/>
                              <w:i/>
                              <w:sz w:val="18"/>
                              <w:szCs w:val="18"/>
                            </w:rPr>
                            <w:t>Заменить</w:t>
                          </w:r>
                        </w:p>
                        <w:p w14:paraId="6F1AB139" w14:textId="77777777" w:rsidR="00820117" w:rsidRDefault="00820117" w:rsidP="00BC7A73">
                          <w:pPr>
                            <w:pStyle w:val="ab"/>
                            <w:suppressAutoHyphens/>
                            <w:ind w:firstLine="0"/>
                            <w:jc w:val="center"/>
                            <w:rPr>
                              <w:rFonts w:ascii="Arial" w:eastAsia="ГОСТ тип А" w:hAnsi="Arial" w:cs="Arial"/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5B70181B" w14:textId="56EFB0B5" w:rsidR="001E0D74" w:rsidRPr="00A13532" w:rsidRDefault="001E0D74" w:rsidP="00BC7A73">
                          <w:pPr>
                            <w:suppressAutoHyphens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eastAsia="ГОСТ тип А" w:hAnsi="Arial" w:cs="Arial"/>
                              <w:i/>
                              <w:sz w:val="18"/>
                              <w:szCs w:val="18"/>
                            </w:rPr>
                            <w:t>Спецификация оборудования и материалов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4D2FA6" id="Rectangle 424" o:spid="_x0000_s1061" style="position:absolute;margin-left:185.35pt;margin-top:-37.45pt;width:198.5pt;height:70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" filled="f" stroked="f" strokeweight="1pt">
              <v:textbox inset="1pt,1pt,1pt,1pt">
                <w:txbxContent>
                  <w:p w14:paraId="509FACCD" w14:textId="3C038BE5" w:rsidR="00DF6147" w:rsidRDefault="00DF6147" w:rsidP="00BC7A73">
                    <w:pPr>
                      <w:pStyle w:val="ab"/>
                      <w:suppressAutoHyphens/>
                      <w:ind w:firstLine="0"/>
                      <w:jc w:val="center"/>
                      <w:rPr>
                        <w:rFonts w:ascii="Arial" w:eastAsia="ГОСТ тип А" w:hAnsi="Arial" w:cs="Arial"/>
                        <w:i/>
                        <w:sz w:val="18"/>
                        <w:szCs w:val="18"/>
                      </w:rPr>
                    </w:pPr>
                    <w:r w:rsidRPr="006872D2">
                      <w:rPr>
                        <w:rFonts w:ascii="Arial" w:eastAsia="ГОСТ тип А" w:hAnsi="Arial" w:cs="Arial"/>
                        <w:i/>
                        <w:sz w:val="18"/>
                        <w:szCs w:val="18"/>
                      </w:rPr>
                      <w:t xml:space="preserve">Заменить</w:t>
                    </w:r>
                    <w:proofErr w:type="spellStart"/>
                    <w:r w:rsidRPr="006872D2">
                      <w:rPr>
                        <w:rFonts w:ascii="Arial" w:eastAsia="ГОСТ тип А" w:hAnsi="Arial" w:cs="Arial"/>
                        <w:i/>
                        <w:sz w:val="18"/>
                        <w:szCs w:val="18"/>
                      </w:rPr>
                      <w:t/>
                    </w:r>
                    <w:proofErr w:type="spellEnd"/>
                    <w:r w:rsidRPr="006872D2">
                      <w:rPr>
                        <w:rFonts w:ascii="Arial" w:eastAsia="ГОСТ тип А" w:hAnsi="Arial" w:cs="Arial"/>
                        <w:i/>
                        <w:sz w:val="18"/>
                        <w:szCs w:val="18"/>
                      </w:rPr>
                      <w:t xml:space="preserve"/>
                    </w:r>
                    <w:r w:rsidR="00726B07">
                      <w:rPr>
                        <w:rFonts w:ascii="Arial" w:eastAsia="ГОСТ тип А" w:hAnsi="Arial" w:cs="Arial"/>
                        <w:i/>
                        <w:sz w:val="18"/>
                        <w:szCs w:val="18"/>
                      </w:rPr>
                      <w:br/>
                    </w:r>
                    <w:r w:rsidRPr="006872D2">
                      <w:rPr>
                        <w:rFonts w:ascii="Arial" w:eastAsia="ГОСТ тип А" w:hAnsi="Arial" w:cs="Arial"/>
                        <w:i/>
                        <w:sz w:val="18"/>
                        <w:szCs w:val="18"/>
                      </w:rPr>
                      <w:t>Заменить</w:t>
                    </w:r>
                  </w:p>
                  <w:p w14:paraId="6F1AB139" w14:textId="77777777" w:rsidR="00820117" w:rsidRDefault="00820117" w:rsidP="00BC7A73">
                    <w:pPr>
                      <w:pStyle w:val="ab"/>
                      <w:suppressAutoHyphens/>
                      <w:ind w:firstLine="0"/>
                      <w:jc w:val="center"/>
                      <w:rPr>
                        <w:rFonts w:ascii="Arial" w:eastAsia="ГОСТ тип А" w:hAnsi="Arial" w:cs="Arial"/>
                        <w:i/>
                        <w:sz w:val="18"/>
                        <w:szCs w:val="18"/>
                      </w:rPr>
                    </w:pPr>
                  </w:p>
                  <w:p w14:paraId="5B70181B" w14:textId="56EFB0B5" w:rsidR="001E0D74" w:rsidRPr="00A13532" w:rsidRDefault="001E0D74" w:rsidP="00BC7A73">
                    <w:pPr>
                      <w:suppressAutoHyphens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rFonts w:ascii="Arial" w:eastAsia="ГОСТ тип А" w:hAnsi="Arial" w:cs="Arial"/>
                        <w:i/>
                        <w:sz w:val="18"/>
                        <w:szCs w:val="18"/>
                      </w:rPr>
                      <w:t>Спецификация оборудования и материалов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C9C0E0A" wp14:editId="49D36A27">
              <wp:simplePos x="0" y="0"/>
              <wp:positionH relativeFrom="column">
                <wp:posOffset>376555</wp:posOffset>
              </wp:positionH>
              <wp:positionV relativeFrom="paragraph">
                <wp:posOffset>-1015365</wp:posOffset>
              </wp:positionV>
              <wp:extent cx="635" cy="539115"/>
              <wp:effectExtent l="0" t="0" r="0" b="0"/>
              <wp:wrapNone/>
              <wp:docPr id="112" name="Line 4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11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B1170A" id="Line 45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65pt,-79.95pt" to="29.7pt,-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9C2FCF" wp14:editId="58E309A4">
              <wp:simplePos x="0" y="0"/>
              <wp:positionH relativeFrom="column">
                <wp:posOffset>1096645</wp:posOffset>
              </wp:positionH>
              <wp:positionV relativeFrom="paragraph">
                <wp:posOffset>-1015365</wp:posOffset>
              </wp:positionV>
              <wp:extent cx="635" cy="539115"/>
              <wp:effectExtent l="0" t="0" r="0" b="0"/>
              <wp:wrapNone/>
              <wp:docPr id="111" name="Line 4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53911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C57537" id="Line 45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35pt,-79.95pt" to="86.4pt,-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8F5B292" wp14:editId="24D04449">
              <wp:simplePos x="0" y="0"/>
              <wp:positionH relativeFrom="column">
                <wp:posOffset>4876800</wp:posOffset>
              </wp:positionH>
              <wp:positionV relativeFrom="paragraph">
                <wp:posOffset>-476885</wp:posOffset>
              </wp:positionV>
              <wp:extent cx="635" cy="899795"/>
              <wp:effectExtent l="0" t="0" r="0" b="0"/>
              <wp:wrapNone/>
              <wp:docPr id="110" name="Line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9979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B3C901" id="Line 45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4pt,-37.55pt" to="384.05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4D875AA" wp14:editId="5F26F018">
              <wp:simplePos x="0" y="0"/>
              <wp:positionH relativeFrom="column">
                <wp:posOffset>5417185</wp:posOffset>
              </wp:positionH>
              <wp:positionV relativeFrom="paragraph">
                <wp:posOffset>-476885</wp:posOffset>
              </wp:positionV>
              <wp:extent cx="635" cy="360045"/>
              <wp:effectExtent l="0" t="0" r="0" b="0"/>
              <wp:wrapNone/>
              <wp:docPr id="109" name="Line 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36004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3F11E7" id="Line 45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6.55pt,-37.55pt" to="426.6pt,-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3D5B3CA" wp14:editId="685F3BE0">
              <wp:simplePos x="0" y="0"/>
              <wp:positionH relativeFrom="column">
                <wp:posOffset>5956935</wp:posOffset>
              </wp:positionH>
              <wp:positionV relativeFrom="paragraph">
                <wp:posOffset>-476885</wp:posOffset>
              </wp:positionV>
              <wp:extent cx="635" cy="360045"/>
              <wp:effectExtent l="0" t="0" r="0" b="0"/>
              <wp:wrapNone/>
              <wp:docPr id="108" name="Line 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36004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AF457A" id="Line 45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9.05pt,-37.55pt" to="469.1pt,-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888E501" wp14:editId="26C62F08">
              <wp:simplePos x="0" y="0"/>
              <wp:positionH relativeFrom="column">
                <wp:posOffset>4876800</wp:posOffset>
              </wp:positionH>
              <wp:positionV relativeFrom="paragraph">
                <wp:posOffset>-116840</wp:posOffset>
              </wp:positionV>
              <wp:extent cx="1779270" cy="635"/>
              <wp:effectExtent l="0" t="0" r="0" b="0"/>
              <wp:wrapNone/>
              <wp:docPr id="107" name="Line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7927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30E4D" id="Line 45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4pt,-9.2pt" to="524.1pt,-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C070D51" wp14:editId="559693DF">
              <wp:simplePos x="0" y="0"/>
              <wp:positionH relativeFrom="column">
                <wp:posOffset>16510</wp:posOffset>
              </wp:positionH>
              <wp:positionV relativeFrom="paragraph">
                <wp:posOffset>241935</wp:posOffset>
              </wp:positionV>
              <wp:extent cx="2340610" cy="1270"/>
              <wp:effectExtent l="0" t="0" r="0" b="0"/>
              <wp:wrapNone/>
              <wp:docPr id="106" name="Line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0610" cy="12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6FA6FD" id="Line 45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19.05pt" to="185.6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CB3BBBD" wp14:editId="66360073">
              <wp:simplePos x="0" y="0"/>
              <wp:positionH relativeFrom="column">
                <wp:posOffset>16510</wp:posOffset>
              </wp:positionH>
              <wp:positionV relativeFrom="paragraph">
                <wp:posOffset>62865</wp:posOffset>
              </wp:positionV>
              <wp:extent cx="2340610" cy="635"/>
              <wp:effectExtent l="0" t="0" r="0" b="0"/>
              <wp:wrapNone/>
              <wp:docPr id="105" name="Line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EF0CED" id="Line 45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4.95pt" to="185.6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0BC1DDC" wp14:editId="0BD251D9">
              <wp:simplePos x="0" y="0"/>
              <wp:positionH relativeFrom="column">
                <wp:posOffset>16510</wp:posOffset>
              </wp:positionH>
              <wp:positionV relativeFrom="paragraph">
                <wp:posOffset>-116840</wp:posOffset>
              </wp:positionV>
              <wp:extent cx="2340610" cy="635"/>
              <wp:effectExtent l="0" t="0" r="0" b="0"/>
              <wp:wrapNone/>
              <wp:docPr id="104" name="Line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23CC22" id="Line 449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-9.2pt" to="185.6pt,-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E9AABE7" wp14:editId="2EC18DFE">
              <wp:simplePos x="0" y="0"/>
              <wp:positionH relativeFrom="column">
                <wp:posOffset>16510</wp:posOffset>
              </wp:positionH>
              <wp:positionV relativeFrom="paragraph">
                <wp:posOffset>-297180</wp:posOffset>
              </wp:positionV>
              <wp:extent cx="2340610" cy="635"/>
              <wp:effectExtent l="0" t="0" r="0" b="0"/>
              <wp:wrapNone/>
              <wp:docPr id="103" name="Line 4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8C2833" id="Line 448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-23.4pt" to="185.6pt,-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52711147" wp14:editId="56B0BFFC">
              <wp:simplePos x="0" y="0"/>
              <wp:positionH relativeFrom="column">
                <wp:posOffset>16510</wp:posOffset>
              </wp:positionH>
              <wp:positionV relativeFrom="paragraph">
                <wp:posOffset>-476885</wp:posOffset>
              </wp:positionV>
              <wp:extent cx="6649085" cy="635"/>
              <wp:effectExtent l="0" t="0" r="0" b="0"/>
              <wp:wrapNone/>
              <wp:docPr id="102" name="Line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908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D24163" id="Line 44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-37.55pt" to="524.85pt,-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5C215AA" wp14:editId="11C602E9">
              <wp:simplePos x="0" y="0"/>
              <wp:positionH relativeFrom="column">
                <wp:posOffset>4876800</wp:posOffset>
              </wp:positionH>
              <wp:positionV relativeFrom="paragraph">
                <wp:posOffset>-476885</wp:posOffset>
              </wp:positionV>
              <wp:extent cx="541020" cy="157480"/>
              <wp:effectExtent l="0" t="0" r="0" b="0"/>
              <wp:wrapNone/>
              <wp:docPr id="101" name="Rectangle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102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727194B" w14:textId="77777777" w:rsidR="001E0D74" w:rsidRPr="00AD3592" w:rsidRDefault="001E0D74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r w:rsidRPr="00AD3592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5C215AA" id="Rectangle 446" o:spid="_x0000_s1062" style="position:absolute;margin-left:384pt;margin-top:-37.55pt;width:42.6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" filled="f" stroked="f" strokeweight="1pt">
              <v:textbox inset="1pt,1pt,1pt,1pt">
                <w:txbxContent>
                  <w:p w14:paraId="6727194B" w14:textId="77777777" w:rsidR="001E0D74" w:rsidRPr="00AD3592" w:rsidRDefault="001E0D74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</w:rPr>
                    </w:pPr>
                    <w:r w:rsidRPr="00AD3592">
                      <w:rPr>
                        <w:rFonts w:ascii="Arial" w:hAnsi="Arial" w:cs="Arial"/>
                        <w:i/>
                        <w:sz w:val="18"/>
                      </w:rPr>
                      <w:t>Стадия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46A6A8D" wp14:editId="31868F1F">
              <wp:simplePos x="0" y="0"/>
              <wp:positionH relativeFrom="column">
                <wp:posOffset>16510</wp:posOffset>
              </wp:positionH>
              <wp:positionV relativeFrom="paragraph">
                <wp:posOffset>-297180</wp:posOffset>
              </wp:positionV>
              <wp:extent cx="720725" cy="158115"/>
              <wp:effectExtent l="0" t="0" r="0" b="0"/>
              <wp:wrapNone/>
              <wp:docPr id="100" name="Rectangle 4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72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BCBF25A" w14:textId="77777777" w:rsidR="001E0D74" w:rsidRPr="00AD3592" w:rsidRDefault="001E0D74" w:rsidP="00AD3592">
                          <w:pPr>
                            <w:suppressAutoHyphens/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</w:pPr>
                          <w:r w:rsidRPr="00AD3592"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6A6A8D" id="Rectangle 445" o:spid="_x0000_s1063" style="position:absolute;margin-left:1.3pt;margin-top:-23.4pt;width:56.75pt;height:12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" filled="f" stroked="f" strokeweight="1pt">
              <v:textbox inset="1pt,1pt,1pt,1pt">
                <w:txbxContent>
                  <w:p w14:paraId="0BCBF25A" w14:textId="77777777" w:rsidR="001E0D74" w:rsidRPr="00AD3592" w:rsidRDefault="001E0D74" w:rsidP="00AD3592">
                    <w:pPr>
                      <w:suppressAutoHyphens/>
                      <w:rPr>
                        <w:rFonts w:ascii="Arial" w:hAnsi="Arial" w:cs="Arial"/>
                        <w:i/>
                        <w:sz w:val="18"/>
                        <w:szCs w:val="18"/>
                      </w:rPr>
                    </w:pPr>
                    <w:r w:rsidRPr="00AD3592">
                      <w:rPr>
                        <w:rFonts w:ascii="Arial" w:hAnsi="Arial" w:cs="Arial"/>
                        <w:i/>
                        <w:sz w:val="18"/>
                        <w:szCs w:val="18"/>
                      </w:rPr>
                      <w:t>Проверил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22D6152" wp14:editId="71FB3E15">
              <wp:simplePos x="0" y="0"/>
              <wp:positionH relativeFrom="column">
                <wp:posOffset>16510</wp:posOffset>
              </wp:positionH>
              <wp:positionV relativeFrom="paragraph">
                <wp:posOffset>-116840</wp:posOffset>
              </wp:positionV>
              <wp:extent cx="720725" cy="157480"/>
              <wp:effectExtent l="0" t="0" r="0" b="0"/>
              <wp:wrapNone/>
              <wp:docPr id="99" name="Rectangle 4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7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B6A85AC" w14:textId="77777777" w:rsidR="001E0D74" w:rsidRPr="00DD5A45" w:rsidRDefault="001E0D74" w:rsidP="00DD5A45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2D6152" id="Rectangle 444" o:spid="_x0000_s1064" style="position:absolute;margin-left:1.3pt;margin-top:-9.2pt;width:56.75pt;height:1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" filled="f" stroked="f" strokeweight="1pt">
              <v:textbox inset="1pt,1pt,1pt,1pt">
                <w:txbxContent>
                  <w:p w14:paraId="3B6A85AC" w14:textId="77777777" w:rsidR="001E0D74" w:rsidRPr="00DD5A45" w:rsidRDefault="001E0D74" w:rsidP="00DD5A45"/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E89ADC7" wp14:editId="12DC98C4">
              <wp:simplePos x="0" y="0"/>
              <wp:positionH relativeFrom="column">
                <wp:posOffset>16510</wp:posOffset>
              </wp:positionH>
              <wp:positionV relativeFrom="paragraph">
                <wp:posOffset>62865</wp:posOffset>
              </wp:positionV>
              <wp:extent cx="720725" cy="157480"/>
              <wp:effectExtent l="0" t="0" r="0" b="0"/>
              <wp:wrapNone/>
              <wp:docPr id="98" name="Rectangle 4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7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82260EE" w14:textId="2E3D870B" w:rsidR="001E0D74" w:rsidRPr="0042195F" w:rsidRDefault="001E0D74" w:rsidP="00DD5A45">
                          <w:pPr>
                            <w:rPr>
                              <w:rFonts w:ascii="Arial" w:hAnsi="Arial" w:cs="Arial"/>
                              <w:i/>
                              <w:iCs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89ADC7" id="Rectangle 443" o:spid="_x0000_s1065" style="position:absolute;margin-left:1.3pt;margin-top:4.95pt;width:56.75pt;height:12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" filled="f" stroked="f" strokeweight="1pt">
              <v:textbox inset="1pt,1pt,1pt,1pt">
                <w:txbxContent>
                  <w:p w14:paraId="382260EE" w14:textId="2E3D870B" w:rsidR="001E0D74" w:rsidRPr="0042195F" w:rsidRDefault="001E0D74" w:rsidP="00DD5A45">
                    <w:pPr>
                      <w:rPr>
                        <w:rFonts w:ascii="Arial" w:hAnsi="Arial" w:cs="Arial"/>
                        <w:i/>
                        <w:iCs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3DD5924" wp14:editId="4DB18DEC">
              <wp:simplePos x="0" y="0"/>
              <wp:positionH relativeFrom="column">
                <wp:posOffset>16510</wp:posOffset>
              </wp:positionH>
              <wp:positionV relativeFrom="paragraph">
                <wp:posOffset>241935</wp:posOffset>
              </wp:positionV>
              <wp:extent cx="720725" cy="157480"/>
              <wp:effectExtent l="0" t="0" r="0" b="0"/>
              <wp:wrapNone/>
              <wp:docPr id="97" name="Rectangle 4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7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355F94C" w14:textId="21428CB2" w:rsidR="001E0D74" w:rsidRPr="00FA76D0" w:rsidRDefault="00FA76D0" w:rsidP="00AD3592">
                          <w:pPr>
                            <w:suppressAutoHyphens/>
                            <w:rPr>
                              <w:rFonts w:ascii="Arial" w:hAnsi="Arial" w:cs="Arial"/>
                              <w:i/>
                              <w:sz w:val="18"/>
                            </w:rPr>
                          </w:pPr>
                          <w:r w:rsidRPr="00FA76D0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Утвердил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DD5924" id="Rectangle 442" o:spid="_x0000_s1066" style="position:absolute;margin-left:1.3pt;margin-top:19.05pt;width:56.75pt;height:12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" filled="f" stroked="f" strokeweight="1pt">
              <v:textbox inset="1pt,1pt,1pt,1pt">
                <w:txbxContent>
                  <w:p w14:paraId="4355F94C" w14:textId="21428CB2" w:rsidR="001E0D74" w:rsidRPr="00FA76D0" w:rsidRDefault="00FA76D0" w:rsidP="00AD3592">
                    <w:pPr>
                      <w:suppressAutoHyphens/>
                      <w:rPr>
                        <w:rFonts w:ascii="Arial" w:hAnsi="Arial" w:cs="Arial"/>
                        <w:i/>
                        <w:sz w:val="18"/>
                      </w:rPr>
                    </w:pPr>
                    <w:r w:rsidRPr="00FA76D0">
                      <w:rPr>
                        <w:rFonts w:ascii="Arial" w:hAnsi="Arial" w:cs="Arial"/>
                        <w:i/>
                        <w:sz w:val="18"/>
                      </w:rPr>
                      <w:t>Утвердил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F9E7A64" wp14:editId="6DCA1821">
              <wp:simplePos x="0" y="0"/>
              <wp:positionH relativeFrom="column">
                <wp:posOffset>16510</wp:posOffset>
              </wp:positionH>
              <wp:positionV relativeFrom="paragraph">
                <wp:posOffset>-476885</wp:posOffset>
              </wp:positionV>
              <wp:extent cx="720725" cy="157480"/>
              <wp:effectExtent l="0" t="0" r="0" b="0"/>
              <wp:wrapNone/>
              <wp:docPr id="96" name="Rectangle 4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72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BE50537" w14:textId="77777777" w:rsidR="001E0D74" w:rsidRPr="00AD3592" w:rsidRDefault="001E0D74" w:rsidP="00AD3592">
                          <w:pPr>
                            <w:suppressAutoHyphens/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  <w:r w:rsidRPr="00AD3592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>Разработал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9E7A64" id="Rectangle 441" o:spid="_x0000_s1067" style="position:absolute;margin-left:1.3pt;margin-top:-37.55pt;width:56.75pt;height:1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" filled="f" stroked="f" strokeweight="1pt">
              <v:textbox inset="1pt,1pt,1pt,1pt">
                <w:txbxContent>
                  <w:p w14:paraId="2BE50537" w14:textId="77777777" w:rsidR="001E0D74" w:rsidRPr="00AD3592" w:rsidRDefault="001E0D74" w:rsidP="00AD3592">
                    <w:pPr>
                      <w:suppressAutoHyphens/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</w:pPr>
                    <w:r w:rsidRPr="00AD3592">
                      <w:rPr>
                        <w:rFonts w:ascii="Arial" w:hAnsi="Arial" w:cs="Arial"/>
                        <w:i/>
                        <w:sz w:val="16"/>
                        <w:szCs w:val="16"/>
                      </w:rPr>
                      <w:t>Разработал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D0CA6F7" wp14:editId="696E5108">
              <wp:simplePos x="0" y="0"/>
              <wp:positionH relativeFrom="column">
                <wp:posOffset>16510</wp:posOffset>
              </wp:positionH>
              <wp:positionV relativeFrom="paragraph">
                <wp:posOffset>-656590</wp:posOffset>
              </wp:positionV>
              <wp:extent cx="360680" cy="157480"/>
              <wp:effectExtent l="0" t="0" r="0" b="0"/>
              <wp:wrapNone/>
              <wp:docPr id="95" name="Rectangle 4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68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8D8BC6F" w14:textId="77777777" w:rsidR="001E0D74" w:rsidRPr="000C723E" w:rsidRDefault="001E0D74" w:rsidP="00AD3592">
                          <w:pPr>
                            <w:suppressAutoHyphens/>
                            <w:jc w:val="center"/>
                            <w:rPr>
                              <w:b/>
                              <w:i/>
                              <w:sz w:val="16"/>
                            </w:rPr>
                          </w:pPr>
                          <w:r w:rsidRPr="00AD3592"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Изм</w:t>
                          </w:r>
                          <w:r w:rsidRPr="000C723E">
                            <w:rPr>
                              <w:b/>
                              <w:i/>
                              <w:sz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0CA6F7" id="Rectangle 440" o:spid="_x0000_s1068" style="position:absolute;margin-left:1.3pt;margin-top:-51.7pt;width:28.4pt;height:12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" filled="f" stroked="f" strokeweight="1pt">
              <v:textbox inset="1pt,1pt,1pt,1pt">
                <w:txbxContent>
                  <w:p w14:paraId="58D8BC6F" w14:textId="77777777" w:rsidR="001E0D74" w:rsidRPr="000C723E" w:rsidRDefault="001E0D74" w:rsidP="00AD3592">
                    <w:pPr>
                      <w:suppressAutoHyphens/>
                      <w:jc w:val="center"/>
                      <w:rPr>
                        <w:b/>
                        <w:i/>
                        <w:sz w:val="16"/>
                      </w:rPr>
                    </w:pPr>
                    <w:r w:rsidRPr="00AD3592">
                      <w:rPr>
                        <w:rFonts w:ascii="Arial" w:hAnsi="Arial" w:cs="Arial"/>
                        <w:i/>
                        <w:sz w:val="16"/>
                      </w:rPr>
                      <w:t>Изм</w:t>
                    </w:r>
                    <w:r w:rsidRPr="000C723E">
                      <w:rPr>
                        <w:b/>
                        <w:i/>
                        <w:sz w:val="16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827911F" wp14:editId="30F73DB6">
              <wp:simplePos x="0" y="0"/>
              <wp:positionH relativeFrom="column">
                <wp:posOffset>376555</wp:posOffset>
              </wp:positionH>
              <wp:positionV relativeFrom="paragraph">
                <wp:posOffset>-656590</wp:posOffset>
              </wp:positionV>
              <wp:extent cx="360680" cy="157480"/>
              <wp:effectExtent l="0" t="0" r="0" b="0"/>
              <wp:wrapNone/>
              <wp:docPr id="94" name="Rectangle 4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68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21F7747" w14:textId="77777777" w:rsidR="001E0D74" w:rsidRPr="00AD3592" w:rsidRDefault="001E0D74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b/>
                              <w:i/>
                              <w:sz w:val="16"/>
                            </w:rPr>
                          </w:pPr>
                          <w:proofErr w:type="spellStart"/>
                          <w:r w:rsidRPr="00AD3592"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Кол</w:t>
                          </w:r>
                          <w:r w:rsidRPr="00AD3592">
                            <w:rPr>
                              <w:rFonts w:ascii="Arial" w:hAnsi="Arial" w:cs="Arial"/>
                              <w:b/>
                              <w:i/>
                              <w:sz w:val="16"/>
                            </w:rPr>
                            <w:t>.</w:t>
                          </w:r>
                          <w:r w:rsidRPr="00AD3592"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уч</w:t>
                          </w:r>
                          <w:proofErr w:type="spellEnd"/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827911F" id="Rectangle 439" o:spid="_x0000_s1069" style="position:absolute;margin-left:29.65pt;margin-top:-51.7pt;width:28.4pt;height:1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" filled="f" stroked="f" strokeweight="1pt">
              <v:textbox inset="1pt,1pt,1pt,1pt">
                <w:txbxContent>
                  <w:p w14:paraId="621F7747" w14:textId="77777777" w:rsidR="001E0D74" w:rsidRPr="00AD3592" w:rsidRDefault="001E0D74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b/>
                        <w:i/>
                        <w:sz w:val="16"/>
                      </w:rPr>
                    </w:pPr>
                    <w:proofErr w:type="spellStart"/>
                    <w:r w:rsidRPr="00AD3592">
                      <w:rPr>
                        <w:rFonts w:ascii="Arial" w:hAnsi="Arial" w:cs="Arial"/>
                        <w:i/>
                        <w:sz w:val="16"/>
                      </w:rPr>
                      <w:t>Кол</w:t>
                    </w:r>
                    <w:r w:rsidRPr="00AD3592">
                      <w:rPr>
                        <w:rFonts w:ascii="Arial" w:hAnsi="Arial" w:cs="Arial"/>
                        <w:b/>
                        <w:i/>
                        <w:sz w:val="16"/>
                      </w:rPr>
                      <w:t>.</w:t>
                    </w:r>
                    <w:r w:rsidRPr="00AD3592">
                      <w:rPr>
                        <w:rFonts w:ascii="Arial" w:hAnsi="Arial" w:cs="Arial"/>
                        <w:i/>
                        <w:sz w:val="16"/>
                      </w:rPr>
                      <w:t>уч</w:t>
                    </w:r>
                    <w:proofErr w:type="spellEnd"/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80734BA" wp14:editId="677E9397">
              <wp:simplePos x="0" y="0"/>
              <wp:positionH relativeFrom="column">
                <wp:posOffset>736600</wp:posOffset>
              </wp:positionH>
              <wp:positionV relativeFrom="paragraph">
                <wp:posOffset>-656590</wp:posOffset>
              </wp:positionV>
              <wp:extent cx="360680" cy="157480"/>
              <wp:effectExtent l="0" t="0" r="0" b="0"/>
              <wp:wrapNone/>
              <wp:docPr id="93" name="Rectangle 4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68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E2F8BFE" w14:textId="77777777" w:rsidR="001E0D74" w:rsidRPr="00AD3592" w:rsidRDefault="001E0D74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b/>
                              <w:i/>
                              <w:sz w:val="16"/>
                            </w:rPr>
                          </w:pPr>
                          <w:r w:rsidRPr="00AD3592"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0734BA" id="Rectangle 438" o:spid="_x0000_s1070" style="position:absolute;margin-left:58pt;margin-top:-51.7pt;width:28.4pt;height:12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" filled="f" stroked="f" strokeweight="1pt">
              <v:textbox inset="1pt,1pt,1pt,1pt">
                <w:txbxContent>
                  <w:p w14:paraId="7E2F8BFE" w14:textId="77777777" w:rsidR="001E0D74" w:rsidRPr="00AD3592" w:rsidRDefault="001E0D74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b/>
                        <w:i/>
                        <w:sz w:val="16"/>
                      </w:rPr>
                    </w:pPr>
                    <w:r w:rsidRPr="00AD3592">
                      <w:rPr>
                        <w:rFonts w:ascii="Arial" w:hAnsi="Arial" w:cs="Arial"/>
                        <w:i/>
                        <w:sz w:val="16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DF107C1" wp14:editId="22C379A4">
              <wp:simplePos x="0" y="0"/>
              <wp:positionH relativeFrom="column">
                <wp:posOffset>1096645</wp:posOffset>
              </wp:positionH>
              <wp:positionV relativeFrom="paragraph">
                <wp:posOffset>-656590</wp:posOffset>
              </wp:positionV>
              <wp:extent cx="360045" cy="157480"/>
              <wp:effectExtent l="0" t="0" r="0" b="0"/>
              <wp:wrapNone/>
              <wp:docPr id="92" name="Rectangle 4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04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4523DCE" w14:textId="77777777" w:rsidR="001E0D74" w:rsidRPr="00AD3592" w:rsidRDefault="001E0D74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  <w:r w:rsidRPr="00AD3592"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F107C1" id="Rectangle 437" o:spid="_x0000_s1071" style="position:absolute;margin-left:86.35pt;margin-top:-51.7pt;width:28.35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" filled="f" stroked="f" strokeweight="1pt">
              <v:textbox inset="1pt,1pt,1pt,1pt">
                <w:txbxContent>
                  <w:p w14:paraId="74523DCE" w14:textId="77777777" w:rsidR="001E0D74" w:rsidRPr="00AD3592" w:rsidRDefault="001E0D74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  <w:sz w:val="16"/>
                      </w:rPr>
                    </w:pPr>
                    <w:r w:rsidRPr="00AD3592">
                      <w:rPr>
                        <w:rFonts w:ascii="Arial" w:hAnsi="Arial" w:cs="Arial"/>
                        <w:i/>
                        <w:sz w:val="16"/>
                      </w:rPr>
                      <w:t>№ док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01E4C3D" wp14:editId="655F9AD2">
              <wp:simplePos x="0" y="0"/>
              <wp:positionH relativeFrom="column">
                <wp:posOffset>1456690</wp:posOffset>
              </wp:positionH>
              <wp:positionV relativeFrom="paragraph">
                <wp:posOffset>-656590</wp:posOffset>
              </wp:positionV>
              <wp:extent cx="540385" cy="157480"/>
              <wp:effectExtent l="0" t="0" r="0" b="0"/>
              <wp:wrapNone/>
              <wp:docPr id="91" name="Rectangle 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CAC658" w14:textId="77777777" w:rsidR="001E0D74" w:rsidRPr="00AD3592" w:rsidRDefault="001E0D74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  <w:r w:rsidRPr="00AD3592"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1E4C3D" id="Rectangle 436" o:spid="_x0000_s1072" style="position:absolute;margin-left:114.7pt;margin-top:-51.7pt;width:42.55pt;height:12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" filled="f" stroked="f" strokeweight="1pt">
              <v:textbox inset="1pt,1pt,1pt,1pt">
                <w:txbxContent>
                  <w:p w14:paraId="08CAC658" w14:textId="77777777" w:rsidR="001E0D74" w:rsidRPr="00AD3592" w:rsidRDefault="001E0D74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  <w:sz w:val="16"/>
                      </w:rPr>
                    </w:pPr>
                    <w:r w:rsidRPr="00AD3592">
                      <w:rPr>
                        <w:rFonts w:ascii="Arial" w:hAnsi="Arial" w:cs="Arial"/>
                        <w:i/>
                        <w:sz w:val="16"/>
                      </w:rPr>
                      <w:t>Подпись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FC36240" wp14:editId="259D03AC">
              <wp:simplePos x="0" y="0"/>
              <wp:positionH relativeFrom="column">
                <wp:posOffset>1996440</wp:posOffset>
              </wp:positionH>
              <wp:positionV relativeFrom="paragraph">
                <wp:posOffset>-656590</wp:posOffset>
              </wp:positionV>
              <wp:extent cx="360680" cy="157480"/>
              <wp:effectExtent l="0" t="0" r="0" b="0"/>
              <wp:wrapNone/>
              <wp:docPr id="90" name="Rectangle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068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F5BC272" w14:textId="77777777" w:rsidR="001E0D74" w:rsidRPr="00AD3592" w:rsidRDefault="001E0D74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  <w:sz w:val="16"/>
                            </w:rPr>
                          </w:pPr>
                          <w:r w:rsidRPr="00AD3592">
                            <w:rPr>
                              <w:rFonts w:ascii="Arial" w:hAnsi="Arial" w:cs="Arial"/>
                              <w:i/>
                              <w:sz w:val="16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C36240" id="_x0000_s1073" style="position:absolute;margin-left:157.2pt;margin-top:-51.7pt;width:28.4pt;height:12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" filled="f" stroked="f" strokeweight="1pt">
              <v:textbox inset="1pt,1pt,1pt,1pt">
                <w:txbxContent>
                  <w:p w14:paraId="1F5BC272" w14:textId="77777777" w:rsidR="001E0D74" w:rsidRPr="00AD3592" w:rsidRDefault="001E0D74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  <w:sz w:val="16"/>
                      </w:rPr>
                    </w:pPr>
                    <w:r w:rsidRPr="00AD3592">
                      <w:rPr>
                        <w:rFonts w:ascii="Arial" w:hAnsi="Arial" w:cs="Arial"/>
                        <w:i/>
                        <w:sz w:val="16"/>
                      </w:rPr>
                      <w:t>Дата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2AFD5" wp14:editId="634049C1">
              <wp:simplePos x="0" y="0"/>
              <wp:positionH relativeFrom="column">
                <wp:posOffset>736600</wp:posOffset>
              </wp:positionH>
              <wp:positionV relativeFrom="paragraph">
                <wp:posOffset>-297180</wp:posOffset>
              </wp:positionV>
              <wp:extent cx="709930" cy="158115"/>
              <wp:effectExtent l="0" t="0" r="0" b="0"/>
              <wp:wrapNone/>
              <wp:docPr id="89" name="Rectangle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993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B749C51" w14:textId="77777777" w:rsidR="00860B48" w:rsidRPr="00AD3592" w:rsidRDefault="0052346E" w:rsidP="00860B48">
                          <w:pPr>
                            <w:suppressAutoHyphens/>
                            <w:rPr>
                              <w:rFonts w:ascii="Arial" w:hAnsi="Arial" w:cs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Заменить</w:t>
                          </w:r>
                        </w:p>
                        <w:p w14:paraId="439DC8CF" w14:textId="77777777" w:rsidR="001E0D74" w:rsidRPr="00AD3592" w:rsidRDefault="001E0D74" w:rsidP="00AD3592">
                          <w:pPr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A2AFD5" id="Rectangle 434" o:spid="_x0000_s1074" style="position:absolute;margin-left:58pt;margin-top:-23.4pt;width:55.9pt;height:12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" filled="f" stroked="f" strokeweight="1pt">
              <v:textbox inset="1pt,1pt,1pt,1pt">
                <w:txbxContent>
                  <w:p w14:paraId="7B749C51" w14:textId="77777777" w:rsidR="00860B48" w:rsidRPr="00AD3592" w:rsidRDefault="0052346E" w:rsidP="00860B48">
                    <w:pPr>
                      <w:suppressAutoHyphens/>
                      <w:rPr>
                        <w:rFonts w:ascii="Arial" w:hAnsi="Arial" w:cs="Arial"/>
                        <w:i/>
                        <w:sz w:val="18"/>
                      </w:rPr>
                    </w:pPr>
                    <w:r>
                      <w:rPr>
                        <w:rFonts w:ascii="Arial" w:hAnsi="Arial" w:cs="Arial"/>
                        <w:i/>
                        <w:sz w:val="18"/>
                      </w:rPr>
                      <w:t>Заменить</w:t>
                    </w:r>
                  </w:p>
                  <w:p w14:paraId="439DC8CF" w14:textId="77777777" w:rsidR="001E0D74" w:rsidRPr="00AD3592" w:rsidRDefault="001E0D74" w:rsidP="00AD3592">
                    <w:pPr>
                      <w:rPr>
                        <w:rFonts w:ascii="Arial" w:hAnsi="Arial" w:cs="Arial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5A66FA" wp14:editId="0B2D53F3">
              <wp:simplePos x="0" y="0"/>
              <wp:positionH relativeFrom="column">
                <wp:posOffset>736600</wp:posOffset>
              </wp:positionH>
              <wp:positionV relativeFrom="paragraph">
                <wp:posOffset>-116840</wp:posOffset>
              </wp:positionV>
              <wp:extent cx="720090" cy="157480"/>
              <wp:effectExtent l="0" t="0" r="0" b="0"/>
              <wp:wrapNone/>
              <wp:docPr id="88" name="Rectangle 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A1DCB3C" w14:textId="77777777" w:rsidR="001E0D74" w:rsidRPr="00A33992" w:rsidRDefault="001E0D74" w:rsidP="00AD3592">
                          <w:pPr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5A66FA" id="Rectangle 433" o:spid="_x0000_s1075" style="position:absolute;margin-left:58pt;margin-top:-9.2pt;width:56.7pt;height:1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" filled="f" stroked="f" strokeweight="1pt">
              <v:textbox inset="1pt,1pt,1pt,1pt">
                <w:txbxContent>
                  <w:p w14:paraId="4A1DCB3C" w14:textId="77777777" w:rsidR="001E0D74" w:rsidRPr="00A33992" w:rsidRDefault="001E0D74" w:rsidP="00AD3592">
                    <w:pPr>
                      <w:rPr>
                        <w:rFonts w:ascii="Arial" w:hAnsi="Arial" w:cs="Arial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FA3D8F" wp14:editId="6D11FAEB">
              <wp:simplePos x="0" y="0"/>
              <wp:positionH relativeFrom="column">
                <wp:posOffset>736600</wp:posOffset>
              </wp:positionH>
              <wp:positionV relativeFrom="paragraph">
                <wp:posOffset>62865</wp:posOffset>
              </wp:positionV>
              <wp:extent cx="720090" cy="157480"/>
              <wp:effectExtent l="0" t="0" r="0" b="0"/>
              <wp:wrapNone/>
              <wp:docPr id="87" name="Rectangle 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28098F" w14:textId="0972830C" w:rsidR="001E0D74" w:rsidRPr="0042195F" w:rsidRDefault="001E0D74" w:rsidP="00DD5A45">
                          <w:pPr>
                            <w:rPr>
                              <w:rFonts w:ascii="Arial" w:hAnsi="Arial" w:cs="Arial"/>
                              <w:i/>
                              <w:iCs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FA3D8F" id="Rectangle 432" o:spid="_x0000_s1076" style="position:absolute;margin-left:58pt;margin-top:4.95pt;width:56.7pt;height:1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" filled="f" stroked="f" strokeweight="1pt">
              <v:textbox inset="1pt,1pt,1pt,1pt">
                <w:txbxContent>
                  <w:p w14:paraId="5428098F" w14:textId="0972830C" w:rsidR="001E0D74" w:rsidRPr="0042195F" w:rsidRDefault="001E0D74" w:rsidP="00DD5A45">
                    <w:pPr>
                      <w:rPr>
                        <w:rFonts w:ascii="Arial" w:hAnsi="Arial" w:cs="Arial"/>
                        <w:i/>
                        <w:iCs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AE4FE8" wp14:editId="2F36B336">
              <wp:simplePos x="0" y="0"/>
              <wp:positionH relativeFrom="column">
                <wp:posOffset>736600</wp:posOffset>
              </wp:positionH>
              <wp:positionV relativeFrom="paragraph">
                <wp:posOffset>241935</wp:posOffset>
              </wp:positionV>
              <wp:extent cx="720090" cy="157480"/>
              <wp:effectExtent l="0" t="0" r="0" b="0"/>
              <wp:wrapNone/>
              <wp:docPr id="86" name="Rectangle 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933D0E9" w14:textId="77777777" w:rsidR="001E0D74" w:rsidRPr="00FA76D0" w:rsidRDefault="0052346E" w:rsidP="00DD5A45">
                          <w:pPr>
                            <w:suppressAutoHyphens/>
                            <w:rPr>
                              <w:rFonts w:ascii="Arial" w:hAnsi="Arial" w:cs="Arial"/>
                              <w:i/>
                              <w:sz w:val="18"/>
                            </w:rPr>
                          </w:pPr>
                          <w:r w:rsidRPr="00FA76D0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Заменить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AE4FE8" id="Rectangle 431" o:spid="_x0000_s1077" style="position:absolute;margin-left:58pt;margin-top:19.05pt;width:56.7pt;height:1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" filled="f" stroked="f" strokeweight="1pt">
              <v:textbox inset="1pt,1pt,1pt,1pt">
                <w:txbxContent>
                  <w:p w14:paraId="6933D0E9" w14:textId="77777777" w:rsidR="001E0D74" w:rsidRPr="00FA76D0" w:rsidRDefault="0052346E" w:rsidP="00DD5A45">
                    <w:pPr>
                      <w:suppressAutoHyphens/>
                      <w:rPr>
                        <w:rFonts w:ascii="Arial" w:hAnsi="Arial" w:cs="Arial"/>
                        <w:i/>
                        <w:sz w:val="18"/>
                      </w:rPr>
                    </w:pPr>
                    <w:r w:rsidRPr="00FA76D0">
                      <w:rPr>
                        <w:rFonts w:ascii="Arial" w:hAnsi="Arial" w:cs="Arial"/>
                        <w:i/>
                        <w:sz w:val="18"/>
                      </w:rPr>
                      <w:t>Заменить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6A233B6" wp14:editId="27A6AA8E">
              <wp:simplePos x="0" y="0"/>
              <wp:positionH relativeFrom="column">
                <wp:posOffset>5417185</wp:posOffset>
              </wp:positionH>
              <wp:positionV relativeFrom="paragraph">
                <wp:posOffset>-476885</wp:posOffset>
              </wp:positionV>
              <wp:extent cx="540385" cy="157480"/>
              <wp:effectExtent l="0" t="0" r="0" b="0"/>
              <wp:wrapNone/>
              <wp:docPr id="85" name="Rectangle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06D8114" w14:textId="77777777" w:rsidR="001E0D74" w:rsidRPr="00AD3592" w:rsidRDefault="001E0D74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r w:rsidRPr="00AD3592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6A233B6" id="Rectangle 430" o:spid="_x0000_s1078" style="position:absolute;margin-left:426.55pt;margin-top:-37.55pt;width:42.55pt;height:12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" filled="f" stroked="f" strokeweight="1pt">
              <v:textbox inset="1pt,1pt,1pt,1pt">
                <w:txbxContent>
                  <w:p w14:paraId="206D8114" w14:textId="77777777" w:rsidR="001E0D74" w:rsidRPr="00AD3592" w:rsidRDefault="001E0D74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</w:rPr>
                    </w:pPr>
                    <w:r w:rsidRPr="00AD3592">
                      <w:rPr>
                        <w:rFonts w:ascii="Arial" w:hAnsi="Arial" w:cs="Arial"/>
                        <w:i/>
                        <w:sz w:val="18"/>
                      </w:rPr>
                      <w:t>Лист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FE9D078" wp14:editId="07EF5EFE">
              <wp:simplePos x="0" y="0"/>
              <wp:positionH relativeFrom="column">
                <wp:posOffset>5956935</wp:posOffset>
              </wp:positionH>
              <wp:positionV relativeFrom="paragraph">
                <wp:posOffset>-476885</wp:posOffset>
              </wp:positionV>
              <wp:extent cx="680085" cy="157480"/>
              <wp:effectExtent l="0" t="0" r="0" b="0"/>
              <wp:wrapNone/>
              <wp:docPr id="84" name="Rectangle 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008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3CAA350" w14:textId="77777777" w:rsidR="001E0D74" w:rsidRPr="00AD3592" w:rsidRDefault="001E0D74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r w:rsidRPr="00AD3592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FE9D078" id="Rectangle 429" o:spid="_x0000_s1079" style="position:absolute;margin-left:469.05pt;margin-top:-37.55pt;width:53.55pt;height:12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" filled="f" stroked="f" strokeweight="1pt">
              <v:textbox inset="1pt,1pt,1pt,1pt">
                <w:txbxContent>
                  <w:p w14:paraId="53CAA350" w14:textId="77777777" w:rsidR="001E0D74" w:rsidRPr="00AD3592" w:rsidRDefault="001E0D74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</w:rPr>
                    </w:pPr>
                    <w:r w:rsidRPr="00AD3592">
                      <w:rPr>
                        <w:rFonts w:ascii="Arial" w:hAnsi="Arial" w:cs="Arial"/>
                        <w:i/>
                        <w:sz w:val="18"/>
                      </w:rPr>
                      <w:t>Листов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51BF01F" wp14:editId="1BD7916F">
              <wp:simplePos x="0" y="0"/>
              <wp:positionH relativeFrom="column">
                <wp:posOffset>5956935</wp:posOffset>
              </wp:positionH>
              <wp:positionV relativeFrom="paragraph">
                <wp:posOffset>-297180</wp:posOffset>
              </wp:positionV>
              <wp:extent cx="685165" cy="180975"/>
              <wp:effectExtent l="0" t="0" r="0" b="0"/>
              <wp:wrapNone/>
              <wp:docPr id="83" name="Rectangle 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51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4D763AD" w14:textId="78838300" w:rsidR="001E0D74" w:rsidRPr="00AD3592" w:rsidRDefault="008B346A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instrText xml:space="preserve"> = </w:instrText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instrText xml:space="preserve"> + 1 </w:instrText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1BF01F" id="Rectangle 428" o:spid="_x0000_s1080" style="position:absolute;margin-left:469.05pt;margin-top:-23.4pt;width:53.95pt;height:1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" filled="f" stroked="f" strokeweight="1pt">
              <v:textbox inset="1pt,1pt,1pt,1pt">
                <w:txbxContent>
                  <w:p w14:paraId="24D763AD" w14:textId="78838300" w:rsidR="001E0D74" w:rsidRPr="00AD3592" w:rsidRDefault="008B346A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</w:rPr>
                    </w:pPr>
                    <w:r>
                      <w:rPr>
                        <w:rFonts w:ascii="Arial" w:hAnsi="Arial" w:cs="Arial"/>
                        <w:i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i/>
                      </w:rPr>
                      <w:instrText xml:space="preserve"> = </w:instrText>
                    </w:r>
                    <w:r>
                      <w:rPr>
                        <w:rFonts w:ascii="Arial" w:hAnsi="Arial" w:cs="Arial"/>
                        <w:i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i/>
                      </w:rPr>
                      <w:instrText xml:space="preserve"> NUMPAGES </w:instrText>
                    </w:r>
                    <w:r>
                      <w:rPr>
                        <w:rFonts w:ascii="Arial" w:hAnsi="Arial" w:cs="Arial"/>
                        <w:i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i/>
                      </w:rPr>
                      <w:t>7</w:t>
                    </w:r>
                    <w:r>
                      <w:rPr>
                        <w:rFonts w:ascii="Arial" w:hAnsi="Arial" w:cs="Arial"/>
                        <w:i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i/>
                      </w:rPr>
                      <w:instrText xml:space="preserve"> + 1 </w:instrText>
                    </w:r>
                    <w:r>
                      <w:rPr>
                        <w:rFonts w:ascii="Arial" w:hAnsi="Arial" w:cs="Arial"/>
                        <w:i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i/>
                      </w:rPr>
                      <w:t>7</w:t>
                    </w:r>
                    <w:r>
                      <w:rPr>
                        <w:rFonts w:ascii="Arial" w:hAnsi="Arial" w:cs="Arial"/>
                        <w:i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7F2FD55" wp14:editId="7FED6D95">
              <wp:simplePos x="0" y="0"/>
              <wp:positionH relativeFrom="column">
                <wp:posOffset>5417185</wp:posOffset>
              </wp:positionH>
              <wp:positionV relativeFrom="paragraph">
                <wp:posOffset>-297180</wp:posOffset>
              </wp:positionV>
              <wp:extent cx="540385" cy="180975"/>
              <wp:effectExtent l="0" t="0" r="0" b="0"/>
              <wp:wrapNone/>
              <wp:docPr id="82" name="Rectangle 4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03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74AE0D2" w14:textId="77777777" w:rsidR="001E0D74" w:rsidRPr="00AD3592" w:rsidRDefault="001E0D74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i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F2FD55" id="Rectangle 427" o:spid="_x0000_s1081" style="position:absolute;margin-left:426.55pt;margin-top:-23.4pt;width:42.55pt;height:14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" filled="f" stroked="f" strokeweight="1pt">
              <v:textbox inset="1pt,1pt,1pt,1pt">
                <w:txbxContent>
                  <w:p w14:paraId="074AE0D2" w14:textId="77777777" w:rsidR="001E0D74" w:rsidRPr="00AD3592" w:rsidRDefault="001E0D74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</w:rPr>
                    </w:pPr>
                    <w:r>
                      <w:rPr>
                        <w:rFonts w:ascii="Arial" w:hAnsi="Arial" w:cs="Arial"/>
                        <w:i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i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i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i/>
                      </w:rPr>
                      <w:t>2</w:t>
                    </w:r>
                    <w:r>
                      <w:rPr>
                        <w:rFonts w:ascii="Arial" w:hAnsi="Arial" w:cs="Arial"/>
                        <w:i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291E6D0" wp14:editId="425092CD">
              <wp:simplePos x="0" y="0"/>
              <wp:positionH relativeFrom="column">
                <wp:posOffset>4876800</wp:posOffset>
              </wp:positionH>
              <wp:positionV relativeFrom="paragraph">
                <wp:posOffset>-297180</wp:posOffset>
              </wp:positionV>
              <wp:extent cx="541020" cy="180975"/>
              <wp:effectExtent l="0" t="0" r="0" b="0"/>
              <wp:wrapNone/>
              <wp:docPr id="81" name="Rectangle 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102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A9C260C" w14:textId="77777777" w:rsidR="001E0D74" w:rsidRPr="00AD3592" w:rsidRDefault="001E0D74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</w:rPr>
                          </w:pPr>
                          <w:r w:rsidRPr="00AD3592">
                            <w:rPr>
                              <w:rFonts w:ascii="Arial" w:hAnsi="Arial" w:cs="Arial"/>
                              <w:i/>
                            </w:rPr>
                            <w:t>Р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91E6D0" id="Rectangle 426" o:spid="_x0000_s1082" style="position:absolute;margin-left:384pt;margin-top:-23.4pt;width:42.6pt;height:14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" filled="f" stroked="f" strokeweight="1pt">
              <v:textbox inset="1pt,1pt,1pt,1pt">
                <w:txbxContent>
                  <w:p w14:paraId="2A9C260C" w14:textId="77777777" w:rsidR="001E0D74" w:rsidRPr="00AD3592" w:rsidRDefault="001E0D74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</w:rPr>
                    </w:pPr>
                    <w:r w:rsidRPr="00AD3592">
                      <w:rPr>
                        <w:rFonts w:ascii="Arial" w:hAnsi="Arial" w:cs="Arial"/>
                        <w:i/>
                      </w:rPr>
                      <w:t>Р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281CA920" wp14:editId="33C5F39B">
              <wp:simplePos x="0" y="0"/>
              <wp:positionH relativeFrom="column">
                <wp:posOffset>4876800</wp:posOffset>
              </wp:positionH>
              <wp:positionV relativeFrom="paragraph">
                <wp:posOffset>16510</wp:posOffset>
              </wp:positionV>
              <wp:extent cx="1800860" cy="240030"/>
              <wp:effectExtent l="0" t="0" r="0" b="0"/>
              <wp:wrapNone/>
              <wp:docPr id="80" name="Rectangle 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0860" cy="2400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1AFE5D7" w14:textId="59E83268" w:rsidR="001E0D74" w:rsidRPr="00A33992" w:rsidRDefault="001E0D74" w:rsidP="00A33992"/>
                      </w:txbxContent>
                    </wps:txbx>
                    <wps:bodyPr rot="0" vert="horz" wrap="none" lIns="12700" tIns="12700" rIns="12700" bIns="127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1CA920" id="Rectangle 425" o:spid="_x0000_s1083" style="position:absolute;margin-left:384pt;margin-top:1.3pt;width:141.8pt;height:18.9pt;z-index: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" filled="f" stroked="f" strokeweight="1pt">
              <v:textbox style="mso-fit-shape-to-text:t" inset="1pt,1pt,1pt,1pt">
                <w:txbxContent>
                  <w:p w14:paraId="31AFE5D7" w14:textId="59E83268" w:rsidR="001E0D74" w:rsidRPr="00A33992" w:rsidRDefault="001E0D74" w:rsidP="00A33992"/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C6B12FD" wp14:editId="6DB83B56">
              <wp:simplePos x="0" y="0"/>
              <wp:positionH relativeFrom="column">
                <wp:posOffset>2372995</wp:posOffset>
              </wp:positionH>
              <wp:positionV relativeFrom="paragraph">
                <wp:posOffset>-832485</wp:posOffset>
              </wp:positionV>
              <wp:extent cx="4271010" cy="173990"/>
              <wp:effectExtent l="0" t="0" r="0" b="0"/>
              <wp:wrapNone/>
              <wp:docPr id="78" name="Rectangle 4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271010" cy="1739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3482658" w14:textId="7884B959" w:rsidR="001E0D74" w:rsidRPr="00670ACB" w:rsidRDefault="00DF6147" w:rsidP="00AD3592">
                          <w:pPr>
                            <w:suppressAutoHyphens/>
                            <w:jc w:val="center"/>
                            <w:rPr>
                              <w:rFonts w:ascii="Arial" w:hAnsi="Arial" w:cs="Arial"/>
                              <w:i/>
                              <w:sz w:val="24"/>
                              <w:szCs w:val="24"/>
                            </w:rPr>
                          </w:pPr>
                          <w:r w:rsidRPr="00DF6147">
                            <w:rPr>
                              <w:rFonts w:ascii="Arial" w:hAnsi="Arial" w:cs="Arial"/>
                              <w:i/>
                              <w:sz w:val="24"/>
                              <w:szCs w:val="24"/>
                            </w:rPr>
                            <w:t>Заменить</w:t>
                          </w:r>
                          <w:r w:rsidR="001E0D74" w:rsidRPr="00670ACB">
                            <w:rPr>
                              <w:rFonts w:ascii="Arial" w:hAnsi="Arial" w:cs="Arial"/>
                              <w:i/>
                              <w:sz w:val="24"/>
                              <w:szCs w:val="24"/>
                            </w:rPr>
                            <w:t>.В4</w:t>
                          </w:r>
                        </w:p>
                        <w:p w14:paraId="61F3FA20" w14:textId="77777777" w:rsidR="001E0D74" w:rsidRPr="00AD3592" w:rsidRDefault="001E0D74" w:rsidP="00AD3592">
                          <w:pPr>
                            <w:jc w:val="center"/>
                            <w:rPr>
                              <w:rFonts w:ascii="Arial" w:hAnsi="Arial" w:cs="Arial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6B12FD" id="Rectangle 423" o:spid="_x0000_s1084" style="position:absolute;margin-left:186.85pt;margin-top:-65.55pt;width:336.3pt;height:13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" filled="f" stroked="f" strokeweight="1pt">
              <v:textbox inset="1pt,1pt,1pt,1pt">
                <w:txbxContent>
                  <w:p w14:paraId="63482658" w14:textId="7884B959" w:rsidR="001E0D74" w:rsidRPr="00670ACB" w:rsidRDefault="00DF6147" w:rsidP="00AD3592">
                    <w:pPr>
                      <w:suppressAutoHyphens/>
                      <w:jc w:val="center"/>
                      <w:rPr>
                        <w:rFonts w:ascii="Arial" w:hAnsi="Arial" w:cs="Arial"/>
                        <w:i/>
                        <w:sz w:val="24"/>
                        <w:szCs w:val="24"/>
                      </w:rPr>
                    </w:pPr>
                    <w:r w:rsidRPr="00DF6147">
                      <w:rPr>
                        <w:rFonts w:ascii="Arial" w:hAnsi="Arial" w:cs="Arial"/>
                        <w:i/>
                        <w:sz w:val="24"/>
                        <w:szCs w:val="24"/>
                      </w:rPr>
                      <w:t>Заменить</w:t>
                    </w:r>
                    <w:r w:rsidR="001E0D74" w:rsidRPr="00670ACB">
                      <w:rPr>
                        <w:rFonts w:ascii="Arial" w:hAnsi="Arial" w:cs="Arial"/>
                        <w:i/>
                        <w:sz w:val="24"/>
                        <w:szCs w:val="24"/>
                      </w:rPr>
                      <w:t>.В4</w:t>
                    </w:r>
                  </w:p>
                  <w:p w14:paraId="61F3FA20" w14:textId="77777777" w:rsidR="001E0D74" w:rsidRPr="00AD3592" w:rsidRDefault="001E0D74" w:rsidP="00AD3592">
                    <w:pPr>
                      <w:jc w:val="center"/>
                      <w:rPr>
                        <w:rFonts w:ascii="Arial" w:hAnsi="Arial" w:cs="Arial"/>
                      </w:rPr>
                    </w:pP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203F81D" wp14:editId="6D521C11">
              <wp:simplePos x="0" y="0"/>
              <wp:positionH relativeFrom="column">
                <wp:posOffset>736600</wp:posOffset>
              </wp:positionH>
              <wp:positionV relativeFrom="paragraph">
                <wp:posOffset>-476885</wp:posOffset>
              </wp:positionV>
              <wp:extent cx="688975" cy="167640"/>
              <wp:effectExtent l="0" t="0" r="0" b="0"/>
              <wp:wrapNone/>
              <wp:docPr id="77" name="Rectangle 4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897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D074354" w14:textId="77777777" w:rsidR="001E0D74" w:rsidRPr="005C217B" w:rsidRDefault="005C217B" w:rsidP="00AD3592">
                          <w:pPr>
                            <w:suppressAutoHyphens/>
                            <w:rPr>
                              <w:rFonts w:ascii="Arial" w:hAnsi="Arial" w:cs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Заменить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03F81D" id="Rectangle 422" o:spid="_x0000_s1085" style="position:absolute;margin-left:58pt;margin-top:-37.55pt;width:54.25pt;height:13.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" filled="f" stroked="f" strokeweight="1pt">
              <v:textbox inset="1pt,1pt,1pt,1pt">
                <w:txbxContent>
                  <w:p w14:paraId="1D074354" w14:textId="77777777" w:rsidR="001E0D74" w:rsidRPr="005C217B" w:rsidRDefault="005C217B" w:rsidP="00AD3592">
                    <w:pPr>
                      <w:suppressAutoHyphens/>
                      <w:rPr>
                        <w:rFonts w:ascii="Arial" w:hAnsi="Arial" w:cs="Arial"/>
                        <w:i/>
                        <w:sz w:val="18"/>
                      </w:rPr>
                    </w:pPr>
                    <w:r>
                      <w:rPr>
                        <w:rFonts w:ascii="Arial" w:hAnsi="Arial" w:cs="Arial"/>
                        <w:i/>
                        <w:sz w:val="18"/>
                      </w:rPr>
                      <w:t>Заменить</w:t>
                    </w:r>
                  </w:p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020BA67A" wp14:editId="13FE48E6">
              <wp:simplePos x="0" y="0"/>
              <wp:positionH relativeFrom="column">
                <wp:posOffset>16510</wp:posOffset>
              </wp:positionH>
              <wp:positionV relativeFrom="paragraph">
                <wp:posOffset>-656590</wp:posOffset>
              </wp:positionV>
              <wp:extent cx="2340610" cy="635"/>
              <wp:effectExtent l="0" t="0" r="0" b="0"/>
              <wp:wrapNone/>
              <wp:docPr id="76" name="Line 4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776C2" id="Line 42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-51.7pt" to="185.6pt,-5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1D3F6A57" wp14:editId="24DF3A5D">
              <wp:simplePos x="0" y="0"/>
              <wp:positionH relativeFrom="column">
                <wp:posOffset>16510</wp:posOffset>
              </wp:positionH>
              <wp:positionV relativeFrom="paragraph">
                <wp:posOffset>-835660</wp:posOffset>
              </wp:positionV>
              <wp:extent cx="2340610" cy="635"/>
              <wp:effectExtent l="0" t="0" r="0" b="0"/>
              <wp:wrapNone/>
              <wp:docPr id="75" name="Line 4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0610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051F4F" id="Line 420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-65.8pt" to="185.6pt,-6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22CEC273" wp14:editId="7106863F">
              <wp:simplePos x="0" y="0"/>
              <wp:positionH relativeFrom="column">
                <wp:posOffset>2356485</wp:posOffset>
              </wp:positionH>
              <wp:positionV relativeFrom="paragraph">
                <wp:posOffset>-1015365</wp:posOffset>
              </wp:positionV>
              <wp:extent cx="635" cy="1437640"/>
              <wp:effectExtent l="0" t="0" r="0" b="0"/>
              <wp:wrapNone/>
              <wp:docPr id="74" name="Line 4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3764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2B94A1" id="Line 419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55pt,-79.95pt" to="185.6pt,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2259223D" wp14:editId="508341AB">
              <wp:simplePos x="0" y="0"/>
              <wp:positionH relativeFrom="column">
                <wp:posOffset>1996440</wp:posOffset>
              </wp:positionH>
              <wp:positionV relativeFrom="paragraph">
                <wp:posOffset>-1015365</wp:posOffset>
              </wp:positionV>
              <wp:extent cx="635" cy="1437640"/>
              <wp:effectExtent l="0" t="0" r="0" b="0"/>
              <wp:wrapNone/>
              <wp:docPr id="73" name="Line 4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3764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A38897" id="Line 418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2pt,-79.95pt" to="157.25pt,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567B3036" wp14:editId="4EF56175">
              <wp:simplePos x="0" y="0"/>
              <wp:positionH relativeFrom="column">
                <wp:posOffset>1456690</wp:posOffset>
              </wp:positionH>
              <wp:positionV relativeFrom="paragraph">
                <wp:posOffset>-1015365</wp:posOffset>
              </wp:positionV>
              <wp:extent cx="0" cy="1437640"/>
              <wp:effectExtent l="0" t="0" r="0" b="0"/>
              <wp:wrapNone/>
              <wp:docPr id="72" name="Line 4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3764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AE8049" id="Line 417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4.7pt,-79.95pt" to="114.7pt,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36A8972D" wp14:editId="7CBC72BC">
              <wp:simplePos x="0" y="0"/>
              <wp:positionH relativeFrom="column">
                <wp:posOffset>736600</wp:posOffset>
              </wp:positionH>
              <wp:positionV relativeFrom="paragraph">
                <wp:posOffset>-1015365</wp:posOffset>
              </wp:positionV>
              <wp:extent cx="635" cy="1437640"/>
              <wp:effectExtent l="0" t="0" r="0" b="0"/>
              <wp:wrapNone/>
              <wp:docPr id="71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3764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B0DA2C" id="Line 416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pt,-79.95pt" to="58.05pt,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648A8AE2" wp14:editId="31FEF238">
              <wp:simplePos x="0" y="0"/>
              <wp:positionH relativeFrom="column">
                <wp:posOffset>4876800</wp:posOffset>
              </wp:positionH>
              <wp:positionV relativeFrom="paragraph">
                <wp:posOffset>-297180</wp:posOffset>
              </wp:positionV>
              <wp:extent cx="1784350" cy="1905"/>
              <wp:effectExtent l="0" t="0" r="0" b="0"/>
              <wp:wrapNone/>
              <wp:docPr id="70" name="Line 4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784350" cy="190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42BD59" id="Line 415" o:spid="_x0000_s1026" style="position:absolute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4pt,-23.4pt" to="524.5pt,-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1C9F1A53" wp14:editId="1EC19CAC">
              <wp:simplePos x="0" y="0"/>
              <wp:positionH relativeFrom="column">
                <wp:posOffset>16510</wp:posOffset>
              </wp:positionH>
              <wp:positionV relativeFrom="paragraph">
                <wp:posOffset>-1015365</wp:posOffset>
              </wp:positionV>
              <wp:extent cx="6649085" cy="635"/>
              <wp:effectExtent l="0" t="0" r="0" b="0"/>
              <wp:wrapNone/>
              <wp:docPr id="69" name="Line 4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9085" cy="63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C8963E" id="Line 414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pt,-79.95pt" to="524.85pt,-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04A44702" wp14:editId="2D44C702">
              <wp:simplePos x="0" y="0"/>
              <wp:positionH relativeFrom="column">
                <wp:posOffset>-391160</wp:posOffset>
              </wp:positionH>
              <wp:positionV relativeFrom="paragraph">
                <wp:posOffset>-399415</wp:posOffset>
              </wp:positionV>
              <wp:extent cx="133350" cy="862965"/>
              <wp:effectExtent l="0" t="0" r="0" b="0"/>
              <wp:wrapNone/>
              <wp:docPr id="68" name="Rectangle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350" cy="862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95D16B1" w14:textId="77777777" w:rsidR="001E0D74" w:rsidRPr="000C723E" w:rsidRDefault="001E0D74" w:rsidP="00AD3592">
                          <w:pPr>
                            <w:suppressAutoHyphens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 xml:space="preserve">  </w:t>
                          </w:r>
                          <w:r w:rsidRPr="0052205D">
                            <w:rPr>
                              <w:rFonts w:ascii="Arial" w:hAnsi="Arial" w:cs="Arial"/>
                              <w:i/>
                            </w:rPr>
                            <w:t>Инв.№ подп</w:t>
                          </w:r>
                          <w:r w:rsidRPr="000C723E">
                            <w:rPr>
                              <w:i/>
                            </w:rPr>
                            <w:t>.</w:t>
                          </w:r>
                        </w:p>
                        <w:p w14:paraId="633C76CA" w14:textId="77777777" w:rsidR="001E0D74" w:rsidRDefault="001E0D74" w:rsidP="00AD3592"/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A44702" id="Rectangle 413" o:spid="_x0000_s1086" style="position:absolute;margin-left:-30.8pt;margin-top:-31.45pt;width:10.5pt;height:67.9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" filled="f" stroked="f" strokeweight="1pt">
              <v:textbox style="layout-flow:vertical;mso-layout-flow-alt:bottom-to-top" inset="1pt,1pt,1pt,1pt">
                <w:txbxContent>
                  <w:p w14:paraId="595D16B1" w14:textId="77777777" w:rsidR="001E0D74" w:rsidRPr="000C723E" w:rsidRDefault="001E0D74" w:rsidP="00AD3592">
                    <w:pPr>
                      <w:suppressAutoHyphens/>
                      <w:rPr>
                        <w:i/>
                      </w:rPr>
                    </w:pPr>
                    <w:r>
                      <w:rPr>
                        <w:i/>
                      </w:rPr>
                      <w:t xml:space="preserve">  </w:t>
                    </w:r>
                    <w:r w:rsidRPr="0052205D">
                      <w:rPr>
                        <w:rFonts w:ascii="Arial" w:hAnsi="Arial" w:cs="Arial"/>
                        <w:i/>
                      </w:rPr>
                      <w:t>Инв.№ подп</w:t>
                    </w:r>
                    <w:r w:rsidRPr="000C723E">
                      <w:rPr>
                        <w:i/>
                      </w:rPr>
                      <w:t>.</w:t>
                    </w:r>
                  </w:p>
                  <w:p w14:paraId="633C76CA" w14:textId="77777777" w:rsidR="001E0D74" w:rsidRDefault="001E0D74" w:rsidP="00AD3592"/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429362CE" wp14:editId="2B4252D4">
              <wp:simplePos x="0" y="0"/>
              <wp:positionH relativeFrom="column">
                <wp:posOffset>-400050</wp:posOffset>
              </wp:positionH>
              <wp:positionV relativeFrom="paragraph">
                <wp:posOffset>-1452880</wp:posOffset>
              </wp:positionV>
              <wp:extent cx="153035" cy="797560"/>
              <wp:effectExtent l="0" t="0" r="0" b="0"/>
              <wp:wrapNone/>
              <wp:docPr id="67" name="Rectangle 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3035" cy="797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B15212A" w14:textId="77777777" w:rsidR="001E0D74" w:rsidRPr="0052205D" w:rsidRDefault="001E0D74" w:rsidP="00AD3592">
                          <w:pPr>
                            <w:suppressAutoHyphens/>
                            <w:rPr>
                              <w:rFonts w:ascii="Arial" w:hAnsi="Arial" w:cs="Arial"/>
                              <w:i/>
                            </w:rPr>
                          </w:pPr>
                          <w:proofErr w:type="spellStart"/>
                          <w:r w:rsidRPr="0052205D">
                            <w:rPr>
                              <w:rFonts w:ascii="Arial" w:hAnsi="Arial" w:cs="Arial"/>
                              <w:i/>
                            </w:rPr>
                            <w:t>Подп</w:t>
                          </w:r>
                          <w:proofErr w:type="gramStart"/>
                          <w:r w:rsidRPr="0052205D">
                            <w:rPr>
                              <w:rFonts w:ascii="Arial" w:hAnsi="Arial" w:cs="Arial"/>
                              <w:i/>
                            </w:rPr>
                            <w:t>.</w:t>
                          </w:r>
                          <w:proofErr w:type="gramEnd"/>
                          <w:r w:rsidRPr="0052205D">
                            <w:rPr>
                              <w:rFonts w:ascii="Arial" w:hAnsi="Arial" w:cs="Arial"/>
                              <w:i/>
                            </w:rPr>
                            <w:t>и</w:t>
                          </w:r>
                          <w:proofErr w:type="spellEnd"/>
                          <w:r w:rsidRPr="0052205D">
                            <w:rPr>
                              <w:rFonts w:ascii="Arial" w:hAnsi="Arial" w:cs="Arial"/>
                              <w:i/>
                            </w:rPr>
                            <w:t xml:space="preserve"> дата</w:t>
                          </w:r>
                        </w:p>
                        <w:p w14:paraId="74A64503" w14:textId="77777777" w:rsidR="001E0D74" w:rsidRDefault="001E0D74" w:rsidP="00AD3592"/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9362CE" id="Rectangle 412" o:spid="_x0000_s1087" style="position:absolute;margin-left:-31.5pt;margin-top:-114.4pt;width:12.05pt;height:62.8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" filled="f" stroked="f" strokeweight="1pt">
              <v:textbox style="layout-flow:vertical;mso-layout-flow-alt:bottom-to-top" inset="1pt,1pt,1pt,1pt">
                <w:txbxContent>
                  <w:p w14:paraId="7B15212A" w14:textId="77777777" w:rsidR="001E0D74" w:rsidRPr="0052205D" w:rsidRDefault="001E0D74" w:rsidP="00AD3592">
                    <w:pPr>
                      <w:suppressAutoHyphens/>
                      <w:rPr>
                        <w:rFonts w:ascii="Arial" w:hAnsi="Arial" w:cs="Arial"/>
                        <w:i/>
                      </w:rPr>
                    </w:pPr>
                    <w:proofErr w:type="spellStart"/>
                    <w:r w:rsidRPr="0052205D">
                      <w:rPr>
                        <w:rFonts w:ascii="Arial" w:hAnsi="Arial" w:cs="Arial"/>
                        <w:i/>
                      </w:rPr>
                      <w:t>Подп</w:t>
                    </w:r>
                    <w:proofErr w:type="gramStart"/>
                    <w:r w:rsidRPr="0052205D">
                      <w:rPr>
                        <w:rFonts w:ascii="Arial" w:hAnsi="Arial" w:cs="Arial"/>
                        <w:i/>
                      </w:rPr>
                      <w:t>.</w:t>
                    </w:r>
                    <w:proofErr w:type="gramEnd"/>
                    <w:r w:rsidRPr="0052205D">
                      <w:rPr>
                        <w:rFonts w:ascii="Arial" w:hAnsi="Arial" w:cs="Arial"/>
                        <w:i/>
                      </w:rPr>
                      <w:t>и</w:t>
                    </w:r>
                    <w:proofErr w:type="spellEnd"/>
                    <w:r w:rsidRPr="0052205D">
                      <w:rPr>
                        <w:rFonts w:ascii="Arial" w:hAnsi="Arial" w:cs="Arial"/>
                        <w:i/>
                      </w:rPr>
                      <w:t xml:space="preserve"> дата</w:t>
                    </w:r>
                  </w:p>
                  <w:p w14:paraId="74A64503" w14:textId="77777777" w:rsidR="001E0D74" w:rsidRDefault="001E0D74" w:rsidP="00AD3592"/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2A704843" wp14:editId="3091037D">
              <wp:simplePos x="0" y="0"/>
              <wp:positionH relativeFrom="column">
                <wp:posOffset>-400050</wp:posOffset>
              </wp:positionH>
              <wp:positionV relativeFrom="paragraph">
                <wp:posOffset>-2554605</wp:posOffset>
              </wp:positionV>
              <wp:extent cx="153035" cy="869315"/>
              <wp:effectExtent l="0" t="0" r="0" b="0"/>
              <wp:wrapNone/>
              <wp:docPr id="66" name="Rectangle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3035" cy="869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D48687F" w14:textId="77777777" w:rsidR="001E0D74" w:rsidRPr="0052205D" w:rsidRDefault="001E0D74" w:rsidP="00AD3592">
                          <w:pPr>
                            <w:suppressAutoHyphens/>
                            <w:rPr>
                              <w:rFonts w:ascii="Arial" w:hAnsi="Arial" w:cs="Arial"/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 xml:space="preserve">  </w:t>
                          </w:r>
                          <w:proofErr w:type="spellStart"/>
                          <w:r w:rsidRPr="0052205D">
                            <w:rPr>
                              <w:rFonts w:ascii="Arial" w:hAnsi="Arial" w:cs="Arial"/>
                              <w:i/>
                              <w:lang w:val="en-US"/>
                            </w:rPr>
                            <w:t>Взам.и</w:t>
                          </w:r>
                          <w:r w:rsidRPr="0052205D">
                            <w:rPr>
                              <w:rFonts w:ascii="Arial" w:hAnsi="Arial" w:cs="Arial"/>
                              <w:i/>
                            </w:rPr>
                            <w:t>нв</w:t>
                          </w:r>
                          <w:proofErr w:type="spellEnd"/>
                          <w:r w:rsidRPr="0052205D">
                            <w:rPr>
                              <w:rFonts w:ascii="Arial" w:hAnsi="Arial" w:cs="Arial"/>
                              <w:i/>
                              <w:lang w:val="en-US"/>
                            </w:rPr>
                            <w:t>.№</w:t>
                          </w:r>
                        </w:p>
                        <w:p w14:paraId="1DDDB657" w14:textId="77777777" w:rsidR="001E0D74" w:rsidRDefault="001E0D74" w:rsidP="00AD3592"/>
                      </w:txbxContent>
                    </wps:txbx>
                    <wps:bodyPr rot="0" vert="vert270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704843" id="Rectangle 411" o:spid="_x0000_s1088" style="position:absolute;margin-left:-31.5pt;margin-top:-201.15pt;width:12.05pt;height:68.4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" filled="f" stroked="f" strokeweight="1pt">
              <v:textbox style="layout-flow:vertical;mso-layout-flow-alt:bottom-to-top" inset="1pt,1pt,1pt,1pt">
                <w:txbxContent>
                  <w:p w14:paraId="3D48687F" w14:textId="77777777" w:rsidR="001E0D74" w:rsidRPr="0052205D" w:rsidRDefault="001E0D74" w:rsidP="00AD3592">
                    <w:pPr>
                      <w:suppressAutoHyphens/>
                      <w:rPr>
                        <w:rFonts w:ascii="Arial" w:hAnsi="Arial" w:cs="Arial"/>
                        <w:i/>
                      </w:rPr>
                    </w:pPr>
                    <w:r>
                      <w:rPr>
                        <w:i/>
                      </w:rPr>
                      <w:t xml:space="preserve">  </w:t>
                    </w:r>
                    <w:proofErr w:type="spellStart"/>
                    <w:r w:rsidRPr="0052205D">
                      <w:rPr>
                        <w:rFonts w:ascii="Arial" w:hAnsi="Arial" w:cs="Arial"/>
                        <w:i/>
                        <w:lang w:val="en-US"/>
                      </w:rPr>
                      <w:t>Взам.и</w:t>
                    </w:r>
                    <w:r w:rsidRPr="0052205D">
                      <w:rPr>
                        <w:rFonts w:ascii="Arial" w:hAnsi="Arial" w:cs="Arial"/>
                        <w:i/>
                      </w:rPr>
                      <w:t>нв</w:t>
                    </w:r>
                    <w:proofErr w:type="spellEnd"/>
                    <w:r w:rsidRPr="0052205D">
                      <w:rPr>
                        <w:rFonts w:ascii="Arial" w:hAnsi="Arial" w:cs="Arial"/>
                        <w:i/>
                        <w:lang w:val="en-US"/>
                      </w:rPr>
                      <w:t>.№</w:t>
                    </w:r>
                  </w:p>
                  <w:p w14:paraId="1DDDB657" w14:textId="77777777" w:rsidR="001E0D74" w:rsidRDefault="001E0D74" w:rsidP="00AD3592"/>
                </w:txbxContent>
              </v:textbox>
            </v:rect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63FA162" wp14:editId="121F17AD">
              <wp:simplePos x="0" y="0"/>
              <wp:positionH relativeFrom="column">
                <wp:posOffset>-414655</wp:posOffset>
              </wp:positionH>
              <wp:positionV relativeFrom="paragraph">
                <wp:posOffset>-1729105</wp:posOffset>
              </wp:positionV>
              <wp:extent cx="429895" cy="3175"/>
              <wp:effectExtent l="0" t="0" r="0" b="0"/>
              <wp:wrapNone/>
              <wp:docPr id="65" name="Line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429895" cy="317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B7E03F" id="Line 410" o:spid="_x0000_s1026" style="position:absolute;flip:x y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65pt,-136.15pt" to="1.2pt,-1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DDC10FA" wp14:editId="0E842B74">
              <wp:simplePos x="0" y="0"/>
              <wp:positionH relativeFrom="column">
                <wp:posOffset>-414655</wp:posOffset>
              </wp:positionH>
              <wp:positionV relativeFrom="paragraph">
                <wp:posOffset>-474345</wp:posOffset>
              </wp:positionV>
              <wp:extent cx="429895" cy="1270"/>
              <wp:effectExtent l="0" t="0" r="0" b="0"/>
              <wp:wrapNone/>
              <wp:docPr id="64" name="Line 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29895" cy="127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F9F67B" id="Line 409" o:spid="_x0000_s1026" style="position:absolute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65pt,-37.35pt" to="1.2pt,-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7F83B271" wp14:editId="7A6186D1">
              <wp:simplePos x="0" y="0"/>
              <wp:positionH relativeFrom="column">
                <wp:posOffset>-233045</wp:posOffset>
              </wp:positionH>
              <wp:positionV relativeFrom="paragraph">
                <wp:posOffset>-2625090</wp:posOffset>
              </wp:positionV>
              <wp:extent cx="1270" cy="3046095"/>
              <wp:effectExtent l="0" t="0" r="0" b="0"/>
              <wp:wrapNone/>
              <wp:docPr id="63" name="Line 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270" cy="304609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2485D0" id="Line 408" o:spid="_x0000_s1026" style="position:absolute;flip:y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.35pt,-206.7pt" to="-18.2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" strokeweight="1pt">
              <v:stroke startarrowwidth="narrow" startarrowlength="short" endarrowwidth="narrow" endarrowlength="short"/>
            </v:line>
          </w:pict>
        </mc:Fallback>
      </mc:AlternateContent>
    </w:r>
    <w:r w:rsidR="003C40E3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0A7E042E" wp14:editId="16904BBE">
              <wp:simplePos x="0" y="0"/>
              <wp:positionH relativeFrom="column">
                <wp:posOffset>-414655</wp:posOffset>
              </wp:positionH>
              <wp:positionV relativeFrom="paragraph">
                <wp:posOffset>-2625090</wp:posOffset>
              </wp:positionV>
              <wp:extent cx="431165" cy="3048635"/>
              <wp:effectExtent l="0" t="0" r="0" b="0"/>
              <wp:wrapNone/>
              <wp:docPr id="62" name="Rectangle 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1165" cy="304863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810C84" id="Rectangle 407" o:spid="_x0000_s1026" style="position:absolute;margin-left:-32.65pt;margin-top:-206.7pt;width:33.95pt;height:240.0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" filled="f" strokeweight="1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82C6F" w14:textId="77777777" w:rsidR="001E0D74" w:rsidRDefault="001E0D7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AB811" w14:textId="77777777" w:rsidR="008814E0" w:rsidRDefault="008814E0">
      <w:r>
        <w:separator/>
      </w:r>
    </w:p>
  </w:footnote>
  <w:footnote w:type="continuationSeparator" w:id="0">
    <w:p w14:paraId="1B17C361" w14:textId="77777777" w:rsidR="008814E0" w:rsidRDefault="00881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CA5D2" w14:textId="77777777" w:rsidR="001E0D74" w:rsidRDefault="003C40E3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30592" behindDoc="0" locked="1" layoutInCell="1" allowOverlap="1" wp14:anchorId="37A8F183" wp14:editId="67460042">
              <wp:simplePos x="0" y="0"/>
              <wp:positionH relativeFrom="page">
                <wp:posOffset>1807210</wp:posOffset>
              </wp:positionH>
              <wp:positionV relativeFrom="page">
                <wp:posOffset>-1399540</wp:posOffset>
              </wp:positionV>
              <wp:extent cx="7092950" cy="10333355"/>
              <wp:effectExtent l="0" t="0" r="0" b="0"/>
              <wp:wrapNone/>
              <wp:docPr id="114" name="Group 7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5400000">
                        <a:off x="0" y="0"/>
                        <a:ext cx="7092950" cy="10333355"/>
                        <a:chOff x="454" y="284"/>
                        <a:chExt cx="11170" cy="16273"/>
                      </a:xfrm>
                    </wpg:grpSpPr>
                    <wps:wsp>
                      <wps:cNvPr id="115" name="Rectangle 745"/>
                      <wps:cNvSpPr>
                        <a:spLocks noChangeArrowheads="1"/>
                      </wps:cNvSpPr>
                      <wps:spPr bwMode="auto">
                        <a:xfrm>
                          <a:off x="1132" y="284"/>
                          <a:ext cx="10490" cy="1627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6" name="Rectangle 746"/>
                      <wps:cNvSpPr>
                        <a:spLocks noChangeArrowheads="1"/>
                      </wps:cNvSpPr>
                      <wps:spPr bwMode="auto">
                        <a:xfrm>
                          <a:off x="454" y="11737"/>
                          <a:ext cx="680" cy="481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7" name="Line 747"/>
                      <wps:cNvCnPr>
                        <a:cxnSpLocks noChangeShapeType="1"/>
                      </wps:cNvCnPr>
                      <wps:spPr bwMode="auto">
                        <a:xfrm flipV="1">
                          <a:off x="741" y="11738"/>
                          <a:ext cx="1" cy="480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8" name="Line 748"/>
                      <wps:cNvCnPr>
                        <a:cxnSpLocks noChangeShapeType="1"/>
                      </wps:cNvCnPr>
                      <wps:spPr bwMode="auto">
                        <a:xfrm flipH="1">
                          <a:off x="454" y="15130"/>
                          <a:ext cx="678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9" name="Line 749"/>
                      <wps:cNvCnPr>
                        <a:cxnSpLocks noChangeShapeType="1"/>
                      </wps:cNvCnPr>
                      <wps:spPr bwMode="auto">
                        <a:xfrm flipH="1" flipV="1">
                          <a:off x="454" y="13152"/>
                          <a:ext cx="678" cy="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" name="Rectangle 750"/>
                      <wps:cNvSpPr>
                        <a:spLocks noChangeArrowheads="1"/>
                      </wps:cNvSpPr>
                      <wps:spPr bwMode="auto">
                        <a:xfrm>
                          <a:off x="477" y="11845"/>
                          <a:ext cx="241" cy="1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CC4113" w14:textId="77777777" w:rsidR="001E0D74" w:rsidRPr="00C838BE" w:rsidRDefault="001E0D74" w:rsidP="00AE1B17">
                            <w:pPr>
                              <w:tabs>
                                <w:tab w:val="clear" w:pos="1418"/>
                                <w:tab w:val="left" w:pos="1500"/>
                              </w:tabs>
                              <w:suppressAutoHyphens/>
                              <w:ind w:right="-146"/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proofErr w:type="spellStart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Взам</w:t>
                            </w:r>
                            <w:proofErr w:type="spellEnd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" name="Rectangle 751"/>
                      <wps:cNvSpPr>
                        <a:spLocks noChangeArrowheads="1"/>
                      </wps:cNvSpPr>
                      <wps:spPr bwMode="auto">
                        <a:xfrm>
                          <a:off x="477" y="13583"/>
                          <a:ext cx="241" cy="1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E5A158C" w14:textId="77777777" w:rsidR="001E0D74" w:rsidRPr="00C838BE" w:rsidRDefault="001E0D74" w:rsidP="00AE1B17">
                            <w:pPr>
                              <w:suppressAutoHyphens/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proofErr w:type="spellStart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Подп</w:t>
                            </w:r>
                            <w:proofErr w:type="gramStart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.</w:t>
                            </w:r>
                            <w:proofErr w:type="gramEnd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и</w:t>
                            </w:r>
                            <w:proofErr w:type="spellEnd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 xml:space="preserve"> 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2" name="Rectangle 752"/>
                      <wps:cNvSpPr>
                        <a:spLocks noChangeArrowheads="1"/>
                      </wps:cNvSpPr>
                      <wps:spPr bwMode="auto">
                        <a:xfrm>
                          <a:off x="491" y="15248"/>
                          <a:ext cx="211" cy="1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69F716" w14:textId="77777777" w:rsidR="001E0D74" w:rsidRPr="00C838BE" w:rsidRDefault="001E0D74" w:rsidP="00AE1B17">
                            <w:pPr>
                              <w:suppressAutoHyphens/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Инв.№ подп.</w:t>
                            </w:r>
                          </w:p>
                          <w:p w14:paraId="0238DB11" w14:textId="77777777" w:rsidR="001E0D74" w:rsidRDefault="001E0D74" w:rsidP="00AE1B1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23" name="Group 753"/>
                      <wpg:cNvGrpSpPr>
                        <a:grpSpLocks/>
                      </wpg:cNvGrpSpPr>
                      <wpg:grpSpPr bwMode="auto">
                        <a:xfrm>
                          <a:off x="1134" y="15706"/>
                          <a:ext cx="10490" cy="851"/>
                          <a:chOff x="0" y="0"/>
                          <a:chExt cx="20000" cy="19874"/>
                        </a:xfrm>
                      </wpg:grpSpPr>
                      <wps:wsp>
                        <wps:cNvPr id="124" name="Line 754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20000" cy="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5" name="Line 755"/>
                        <wps:cNvCnPr>
                          <a:cxnSpLocks noChangeShapeType="1"/>
                        </wps:cNvCnPr>
                        <wps:spPr bwMode="auto">
                          <a:xfrm>
                            <a:off x="18951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6" name="Line 756"/>
                        <wps:cNvCnPr>
                          <a:cxnSpLocks noChangeShapeType="1"/>
                        </wps:cNvCnPr>
                        <wps:spPr bwMode="auto">
                          <a:xfrm>
                            <a:off x="18951" y="6593"/>
                            <a:ext cx="1037" cy="19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7" name="Line 757"/>
                        <wps:cNvCnPr>
                          <a:cxnSpLocks noChangeShapeType="1"/>
                        </wps:cNvCnPr>
                        <wps:spPr bwMode="auto">
                          <a:xfrm>
                            <a:off x="1083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8" name="Line 758"/>
                        <wps:cNvCnPr>
                          <a:cxnSpLocks noChangeShapeType="1"/>
                        </wps:cNvCnPr>
                        <wps:spPr bwMode="auto">
                          <a:xfrm>
                            <a:off x="2166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9" name="Line 759"/>
                        <wps:cNvCnPr>
                          <a:cxnSpLocks noChangeShapeType="1"/>
                        </wps:cNvCnPr>
                        <wps:spPr bwMode="auto">
                          <a:xfrm>
                            <a:off x="3249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0" name="Line 760"/>
                        <wps:cNvCnPr>
                          <a:cxnSpLocks noChangeShapeType="1"/>
                        </wps:cNvCnPr>
                        <wps:spPr bwMode="auto">
                          <a:xfrm>
                            <a:off x="4332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1" name="Line 761"/>
                        <wps:cNvCnPr>
                          <a:cxnSpLocks noChangeShapeType="1"/>
                        </wps:cNvCnPr>
                        <wps:spPr bwMode="auto">
                          <a:xfrm>
                            <a:off x="5956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2" name="Line 762"/>
                        <wps:cNvCnPr>
                          <a:cxnSpLocks noChangeShapeType="1"/>
                        </wps:cNvCnPr>
                        <wps:spPr bwMode="auto">
                          <a:xfrm>
                            <a:off x="7039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3" name="Line 763"/>
                        <wps:cNvCnPr>
                          <a:cxnSpLocks noChangeShapeType="1"/>
                        </wps:cNvCnPr>
                        <wps:spPr bwMode="auto">
                          <a:xfrm>
                            <a:off x="0" y="6593"/>
                            <a:ext cx="7041" cy="1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4" name="Line 764"/>
                        <wps:cNvCnPr>
                          <a:cxnSpLocks noChangeShapeType="1"/>
                        </wps:cNvCnPr>
                        <wps:spPr bwMode="auto">
                          <a:xfrm>
                            <a:off x="0" y="13205"/>
                            <a:ext cx="7041" cy="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5" name="Rectangle 765"/>
                        <wps:cNvSpPr>
                          <a:spLocks noChangeArrowheads="1"/>
                        </wps:cNvSpPr>
                        <wps:spPr bwMode="auto">
                          <a:xfrm>
                            <a:off x="5999" y="13585"/>
                            <a:ext cx="991" cy="5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F377B88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6" name="Rectangle 766"/>
                        <wps:cNvSpPr>
                          <a:spLocks noChangeArrowheads="1"/>
                        </wps:cNvSpPr>
                        <wps:spPr bwMode="auto">
                          <a:xfrm>
                            <a:off x="4356" y="13585"/>
                            <a:ext cx="1532" cy="6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6B407A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" name="Rectangle 767"/>
                        <wps:cNvSpPr>
                          <a:spLocks noChangeArrowheads="1"/>
                        </wps:cNvSpPr>
                        <wps:spPr bwMode="auto">
                          <a:xfrm>
                            <a:off x="3195" y="13547"/>
                            <a:ext cx="1203" cy="6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FD6F68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№ док.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" name="Rectangle 768"/>
                        <wps:cNvSpPr>
                          <a:spLocks noChangeArrowheads="1"/>
                        </wps:cNvSpPr>
                        <wps:spPr bwMode="auto">
                          <a:xfrm>
                            <a:off x="2196" y="13775"/>
                            <a:ext cx="989" cy="5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42003A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9" name="Rectangle 769"/>
                        <wps:cNvSpPr>
                          <a:spLocks noChangeArrowheads="1"/>
                        </wps:cNvSpPr>
                        <wps:spPr bwMode="auto">
                          <a:xfrm>
                            <a:off x="1052" y="13585"/>
                            <a:ext cx="1117" cy="5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372AFE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proofErr w:type="spellStart"/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Кол.уч</w:t>
                              </w:r>
                              <w:proofErr w:type="spellEnd"/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0" name="Rectangle 770"/>
                        <wps:cNvSpPr>
                          <a:spLocks noChangeArrowheads="1"/>
                        </wps:cNvSpPr>
                        <wps:spPr bwMode="auto">
                          <a:xfrm>
                            <a:off x="36" y="13585"/>
                            <a:ext cx="989" cy="5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D54647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1" name="Rectangle 771"/>
                        <wps:cNvSpPr>
                          <a:spLocks noChangeArrowheads="1"/>
                        </wps:cNvSpPr>
                        <wps:spPr bwMode="auto">
                          <a:xfrm>
                            <a:off x="7157" y="6441"/>
                            <a:ext cx="11728" cy="7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FB0DF6" w14:textId="4D2F02A0" w:rsidR="00F27EDF" w:rsidRPr="00670ACB" w:rsidRDefault="0042195F" w:rsidP="00F27EDF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42195F"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Заменить.В4</w:t>
                              </w:r>
                            </w:p>
                            <w:p w14:paraId="175339BC" w14:textId="77777777" w:rsidR="001E0D74" w:rsidRPr="00670ACB" w:rsidRDefault="001E0D74" w:rsidP="00AE1B17">
                              <w:pPr>
                                <w:jc w:val="center"/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" name="Rectangle 772"/>
                        <wps:cNvSpPr>
                          <a:spLocks noChangeArrowheads="1"/>
                        </wps:cNvSpPr>
                        <wps:spPr bwMode="auto">
                          <a:xfrm>
                            <a:off x="19013" y="456"/>
                            <a:ext cx="945" cy="5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C327FA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3" name="Rectangle 773"/>
                        <wps:cNvSpPr>
                          <a:spLocks noChangeArrowheads="1"/>
                        </wps:cNvSpPr>
                        <wps:spPr bwMode="auto">
                          <a:xfrm>
                            <a:off x="19140" y="9348"/>
                            <a:ext cx="703" cy="8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687C03" w14:textId="77777777" w:rsidR="001E0D74" w:rsidRPr="00823CF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 w:rsidRPr="00823CFE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823CFE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instrText xml:space="preserve"> PAGE </w:instrText>
                              </w:r>
                              <w:r w:rsidRPr="00823CFE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FA76D0">
                                <w:rPr>
                                  <w:rStyle w:val="a8"/>
                                  <w:rFonts w:ascii="Arial" w:hAnsi="Arial" w:cs="Arial"/>
                                  <w:i/>
                                  <w:noProof/>
                                  <w:sz w:val="18"/>
                                  <w:szCs w:val="18"/>
                                </w:rPr>
                                <w:t>4</w:t>
                              </w:r>
                              <w:r w:rsidRPr="00823CFE">
                                <w:rPr>
                                  <w:rStyle w:val="a8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7A8F183" id="Group 744" o:spid="_x0000_s1026" style="position:absolute;margin-left:142.3pt;margin-top:-110.2pt;width:558.5pt;height:813.65pt;rotation:90;z-index:251630592;mso-position-horizontal-relative:page;mso-position-vertical-relative:page" coordorigin="454,284" coordsize="11170,16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">
              <v:rect id="Rectangle 745" o:spid="_x0000_s1027" style="position:absolute;left:1132;top:284;width:10490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" filled="f" strokeweight="1pt"/>
              <v:rect id="Rectangle 746" o:spid="_x0000_s1028" style="position:absolute;left:454;top:11737;width:680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" filled="f" strokeweight="1pt"/>
              <v:line id="Line 747" o:spid="_x0000_s1029" style="position:absolute;flip:y;visibility:visible;mso-wrap-style:square" from="741,11738" to="742,16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" strokeweight="1pt">
                <v:stroke startarrowwidth="narrow" startarrowlength="short" endarrowwidth="narrow" endarrowlength="short"/>
              </v:line>
              <v:line id="Line 748" o:spid="_x0000_s1030" style="position:absolute;flip:x;visibility:visible;mso-wrap-style:square" from="454,15130" to="1132,1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" strokeweight="1pt">
                <v:stroke startarrowwidth="narrow" startarrowlength="short" endarrowwidth="narrow" endarrowlength="short"/>
              </v:line>
              <v:line id="Line 749" o:spid="_x0000_s1031" style="position:absolute;flip:x y;visibility:visible;mso-wrap-style:square" from="454,13152" to="1132,1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" strokeweight="1pt">
                <v:stroke startarrowwidth="narrow" startarrowlength="short" endarrowwidth="narrow" endarrowlength="short"/>
              </v:line>
              <v:rect id="Rectangle 750" o:spid="_x0000_s1032" style="position:absolute;left:477;top:11845;width:241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" filled="f" stroked="f" strokeweight="1pt">
                <v:textbox inset="1pt,1pt,1pt,1pt">
                  <w:txbxContent>
                    <w:p w14:paraId="3ECC4113" w14:textId="77777777" w:rsidR="001E0D74" w:rsidRPr="00C838BE" w:rsidRDefault="001E0D74" w:rsidP="00AE1B17">
                      <w:pPr>
                        <w:tabs>
                          <w:tab w:val="clear" w:pos="1418"/>
                          <w:tab w:val="left" w:pos="1500"/>
                        </w:tabs>
                        <w:suppressAutoHyphens/>
                        <w:ind w:right="-146"/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proofErr w:type="spellStart"/>
                      <w:r w:rsidRPr="00C838BE">
                        <w:rPr>
                          <w:rFonts w:ascii="Arial" w:hAnsi="Arial" w:cs="Arial"/>
                          <w:i/>
                        </w:rPr>
                        <w:t>Взам</w:t>
                      </w:r>
                      <w:proofErr w:type="spellEnd"/>
                      <w:r w:rsidRPr="00C838BE">
                        <w:rPr>
                          <w:rFonts w:ascii="Arial" w:hAnsi="Arial" w:cs="Arial"/>
                          <w:i/>
                        </w:rPr>
                        <w:t>. инв. №</w:t>
                      </w:r>
                    </w:p>
                  </w:txbxContent>
                </v:textbox>
              </v:rect>
              <v:rect id="Rectangle 751" o:spid="_x0000_s1033" style="position:absolute;left:477;top:13583;width:24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" filled="f" stroked="f" strokeweight="1pt">
                <v:textbox inset="1pt,1pt,1pt,1pt">
                  <w:txbxContent>
                    <w:p w14:paraId="5E5A158C" w14:textId="77777777" w:rsidR="001E0D74" w:rsidRPr="00C838BE" w:rsidRDefault="001E0D74" w:rsidP="00AE1B17">
                      <w:pPr>
                        <w:suppressAutoHyphens/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proofErr w:type="spellStart"/>
                      <w:r w:rsidRPr="00C838BE">
                        <w:rPr>
                          <w:rFonts w:ascii="Arial" w:hAnsi="Arial" w:cs="Arial"/>
                          <w:i/>
                        </w:rPr>
                        <w:t>Подп</w:t>
                      </w:r>
                      <w:proofErr w:type="gramStart"/>
                      <w:r w:rsidRPr="00C838BE">
                        <w:rPr>
                          <w:rFonts w:ascii="Arial" w:hAnsi="Arial" w:cs="Arial"/>
                          <w:i/>
                        </w:rPr>
                        <w:t>.</w:t>
                      </w:r>
                      <w:proofErr w:type="gramEnd"/>
                      <w:r w:rsidRPr="00C838BE">
                        <w:rPr>
                          <w:rFonts w:ascii="Arial" w:hAnsi="Arial" w:cs="Arial"/>
                          <w:i/>
                        </w:rPr>
                        <w:t>и</w:t>
                      </w:r>
                      <w:proofErr w:type="spellEnd"/>
                      <w:r w:rsidRPr="00C838BE">
                        <w:rPr>
                          <w:rFonts w:ascii="Arial" w:hAnsi="Arial" w:cs="Arial"/>
                          <w:i/>
                        </w:rPr>
                        <w:t xml:space="preserve"> дата</w:t>
                      </w:r>
                    </w:p>
                  </w:txbxContent>
                </v:textbox>
              </v:rect>
              <v:rect id="Rectangle 752" o:spid="_x0000_s1034" style="position:absolute;left:491;top:15248;width:211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" filled="f" stroked="f" strokeweight="1pt">
                <v:textbox inset="1pt,1pt,1pt,1pt">
                  <w:txbxContent>
                    <w:p w14:paraId="3E69F716" w14:textId="77777777" w:rsidR="001E0D74" w:rsidRPr="00C838BE" w:rsidRDefault="001E0D74" w:rsidP="00AE1B17">
                      <w:pPr>
                        <w:suppressAutoHyphens/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C838BE">
                        <w:rPr>
                          <w:rFonts w:ascii="Arial" w:hAnsi="Arial" w:cs="Arial"/>
                          <w:i/>
                        </w:rPr>
                        <w:t>Инв.№ подп.</w:t>
                      </w:r>
                    </w:p>
                    <w:p w14:paraId="0238DB11" w14:textId="77777777" w:rsidR="001E0D74" w:rsidRDefault="001E0D74" w:rsidP="00AE1B17"/>
                  </w:txbxContent>
                </v:textbox>
              </v:rect>
              <v:group id="Group 753" o:spid="_x0000_s1035" style="position:absolute;left:1134;top:15706;width:10490;height:851" coordsize="20000,1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<v:line id="Line 754" o:spid="_x0000_s1036" style="position:absolute;visibility:visible;mso-wrap-style:square" from="0,0" to="20000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" strokeweight="1pt">
                  <v:stroke startarrowwidth="narrow" startarrowlength="short" endarrowwidth="narrow" endarrowlength="short"/>
                </v:line>
                <v:line id="Line 755" o:spid="_x0000_s1037" style="position:absolute;visibility:visible;mso-wrap-style:square" from="18951,0" to="18953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" strokeweight="1pt">
                  <v:stroke startarrowwidth="narrow" startarrowlength="short" endarrowwidth="narrow" endarrowlength="short"/>
                </v:line>
                <v:line id="Line 756" o:spid="_x0000_s1038" style="position:absolute;visibility:visible;mso-wrap-style:square" from="18951,6593" to="19988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757" o:spid="_x0000_s1039" style="position:absolute;visibility:visible;mso-wrap-style:square" from="1083,0" to="1084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" strokeweight="1pt">
                  <v:stroke startarrowwidth="narrow" startarrowlength="short" endarrowwidth="narrow" endarrowlength="short"/>
                </v:line>
                <v:line id="Line 758" o:spid="_x0000_s1040" style="position:absolute;visibility:visible;mso-wrap-style:square" from="2166,0" to="2167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" strokeweight="1pt">
                  <v:stroke startarrowwidth="narrow" startarrowlength="short" endarrowwidth="narrow" endarrowlength="short"/>
                </v:line>
                <v:line id="Line 759" o:spid="_x0000_s1041" style="position:absolute;visibility:visible;mso-wrap-style:square" from="3249,0" to="3250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" strokeweight="1pt">
                  <v:stroke startarrowwidth="narrow" startarrowlength="short" endarrowwidth="narrow" endarrowlength="short"/>
                </v:line>
                <v:line id="Line 760" o:spid="_x0000_s1042" style="position:absolute;visibility:visible;mso-wrap-style:square" from="4332,0" to="4333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" strokeweight="1pt">
                  <v:stroke startarrowwidth="narrow" startarrowlength="short" endarrowwidth="narrow" endarrowlength="short"/>
                </v:line>
                <v:line id="Line 761" o:spid="_x0000_s1043" style="position:absolute;visibility:visible;mso-wrap-style:square" from="5956,0" to="5958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" strokeweight="1pt">
                  <v:stroke startarrowwidth="narrow" startarrowlength="short" endarrowwidth="narrow" endarrowlength="short"/>
                </v:line>
                <v:line id="Line 762" o:spid="_x0000_s1044" style="position:absolute;visibility:visible;mso-wrap-style:square" from="7039,0" to="7041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" strokeweight="1pt">
                  <v:stroke startarrowwidth="narrow" startarrowlength="short" endarrowwidth="narrow" endarrowlength="short"/>
                </v:line>
                <v:line id="Line 763" o:spid="_x0000_s1045" style="position:absolute;visibility:visible;mso-wrap-style:square" from="0,6593" to="7041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" strokeweight="1pt">
                  <v:stroke startarrowwidth="narrow" startarrowlength="short" endarrowwidth="narrow" endarrowlength="short"/>
                </v:line>
                <v:line id="Line 764" o:spid="_x0000_s1046" style="position:absolute;visibility:visible;mso-wrap-style:square" from="0,13205" to="7041,13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" strokeweight="1pt">
                  <v:stroke startarrowwidth="narrow" startarrowlength="short" endarrowwidth="narrow" endarrowlength="short"/>
                </v:line>
                <v:rect id="Rectangle 765" o:spid="_x0000_s1047" style="position:absolute;left:5999;top:13585;width:991;height:5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" filled="f" stroked="f" strokeweight="1pt">
                  <v:textbox style="layout-flow:vertical" inset="1pt,1pt,1pt,1pt">
                    <w:txbxContent>
                      <w:p w14:paraId="4F377B88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766" o:spid="_x0000_s1048" style="position:absolute;left:4356;top:13585;width:1532;height:6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" filled="f" stroked="f" strokeweight="1pt">
                  <v:textbox style="layout-flow:vertical" inset="1pt,1pt,1pt,1pt">
                    <w:txbxContent>
                      <w:p w14:paraId="556B407A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767" o:spid="_x0000_s1049" style="position:absolute;left:3195;top:13547;width:1203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" filled="f" stroked="f" strokeweight="1pt">
                  <v:textbox style="layout-flow:vertical" inset="1pt,1pt,1pt,1pt">
                    <w:txbxContent>
                      <w:p w14:paraId="13FD6F68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№ док.</w:t>
                        </w:r>
                      </w:p>
                    </w:txbxContent>
                  </v:textbox>
                </v:rect>
                <v:rect id="Rectangle 768" o:spid="_x0000_s1050" style="position:absolute;left:2196;top:13775;width:989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" filled="f" stroked="f" strokeweight="1pt">
                  <v:textbox style="layout-flow:vertical" inset="1pt,1pt,1pt,1pt">
                    <w:txbxContent>
                      <w:p w14:paraId="4542003A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69" o:spid="_x0000_s1051" style="position:absolute;left:1052;top:13585;width:1117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" filled="f" stroked="f" strokeweight="1pt">
                  <v:textbox style="layout-flow:vertical" inset="1pt,1pt,1pt,1pt">
                    <w:txbxContent>
                      <w:p w14:paraId="3E372AFE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proofErr w:type="spellStart"/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Кол.уч</w:t>
                        </w:r>
                        <w:proofErr w:type="spellEnd"/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770" o:spid="_x0000_s1052" style="position:absolute;left:36;top:13585;width:989;height:5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" filled="f" stroked="f" strokeweight="1pt">
                  <v:textbox style="layout-flow:vertical" inset="1pt,1pt,1pt,1pt">
                    <w:txbxContent>
                      <w:p w14:paraId="71D54647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771" o:spid="_x0000_s1053" style="position:absolute;left:7157;top:6441;width:11728;height:7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" filled="f" stroked="f" strokeweight="1pt">
                  <v:textbox style="layout-flow:vertical" inset="1pt,1pt,1pt,1pt">
                    <w:txbxContent>
                      <w:p w14:paraId="01FB0DF6" w14:textId="4D2F02A0" w:rsidR="00F27EDF" w:rsidRPr="00670ACB" w:rsidRDefault="0042195F" w:rsidP="00F27EDF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  <w:sz w:val="24"/>
                            <w:szCs w:val="24"/>
                          </w:rPr>
                        </w:pPr>
                        <w:r w:rsidRPr="0042195F">
                          <w:rPr>
                            <w:rFonts w:ascii="Arial" w:hAnsi="Arial" w:cs="Arial"/>
                            <w:i/>
                            <w:sz w:val="24"/>
                            <w:szCs w:val="24"/>
                          </w:rPr>
                          <w:t>Заменить.В4</w:t>
                        </w:r>
                      </w:p>
                      <w:p w14:paraId="175339BC" w14:textId="77777777" w:rsidR="001E0D74" w:rsidRPr="00670ACB" w:rsidRDefault="001E0D74" w:rsidP="00AE1B17">
                        <w:pPr>
                          <w:jc w:val="center"/>
                          <w:rPr>
                            <w:rFonts w:ascii="Arial" w:hAnsi="Arial" w:cs="Arial"/>
                            <w:i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772" o:spid="_x0000_s1054" style="position:absolute;left:19013;top:456;width:945;height:5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" filled="f" stroked="f" strokeweight="1pt">
                  <v:textbox style="layout-flow:vertical" inset="1pt,1pt,1pt,1pt">
                    <w:txbxContent>
                      <w:p w14:paraId="56C327FA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773" o:spid="_x0000_s1055" style="position:absolute;left:19140;top:9348;width:703;height:8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" filled="f" stroked="f" strokeweight="1pt">
                  <v:textbox style="layout-flow:vertical" inset="1pt,1pt,1pt,1pt">
                    <w:txbxContent>
                      <w:p w14:paraId="42687C03" w14:textId="77777777" w:rsidR="001E0D74" w:rsidRPr="00823CF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 w:rsidRPr="00823CFE">
                          <w:rPr>
                            <w:rStyle w:val="a8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fldChar w:fldCharType="begin"/>
                        </w:r>
                        <w:r w:rsidRPr="00823CFE">
                          <w:rPr>
                            <w:rStyle w:val="a8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instrText xml:space="preserve"> PAGE </w:instrText>
                        </w:r>
                        <w:r w:rsidRPr="00823CFE">
                          <w:rPr>
                            <w:rStyle w:val="a8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fldChar w:fldCharType="separate"/>
                        </w:r>
                        <w:r w:rsidR="00FA76D0">
                          <w:rPr>
                            <w:rStyle w:val="a8"/>
                            <w:rFonts w:ascii="Arial" w:hAnsi="Arial" w:cs="Arial"/>
                            <w:i/>
                            <w:noProof/>
                            <w:sz w:val="18"/>
                            <w:szCs w:val="18"/>
                          </w:rPr>
                          <w:t>4</w:t>
                        </w:r>
                        <w:r w:rsidRPr="00823CFE">
                          <w:rPr>
                            <w:rStyle w:val="a8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8B407" w14:textId="6E7340C9" w:rsidR="001E0D74" w:rsidRDefault="003C40E3">
    <w:pPr>
      <w:pStyle w:val="a5"/>
    </w:pPr>
    <w:r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384E3BC" wp14:editId="6BF4E375">
              <wp:simplePos x="0" y="0"/>
              <wp:positionH relativeFrom="column">
                <wp:posOffset>15240</wp:posOffset>
              </wp:positionH>
              <wp:positionV relativeFrom="paragraph">
                <wp:posOffset>238760</wp:posOffset>
              </wp:positionV>
              <wp:extent cx="6649085" cy="10294620"/>
              <wp:effectExtent l="0" t="0" r="0" b="0"/>
              <wp:wrapNone/>
              <wp:docPr id="113" name="Rectangle 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9085" cy="1029462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4928551" id="Rectangle 406" o:spid="_x0000_s1026" style="position:absolute;margin-left:1.2pt;margin-top:18.8pt;width:523.55pt;height:810.6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" filled="f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CAF55" w14:textId="77777777" w:rsidR="001E0D74" w:rsidRDefault="003C40E3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29568" behindDoc="0" locked="1" layoutInCell="1" allowOverlap="1" wp14:anchorId="79196EC4" wp14:editId="5FBB43DF">
              <wp:simplePos x="0" y="0"/>
              <wp:positionH relativeFrom="page">
                <wp:posOffset>1807210</wp:posOffset>
              </wp:positionH>
              <wp:positionV relativeFrom="page">
                <wp:posOffset>-1409065</wp:posOffset>
              </wp:positionV>
              <wp:extent cx="7092950" cy="10333355"/>
              <wp:effectExtent l="0" t="0" r="0" b="0"/>
              <wp:wrapNone/>
              <wp:docPr id="31" name="Group 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rot="5400000">
                        <a:off x="0" y="0"/>
                        <a:ext cx="7092950" cy="10333355"/>
                        <a:chOff x="454" y="284"/>
                        <a:chExt cx="11170" cy="16273"/>
                      </a:xfrm>
                    </wpg:grpSpPr>
                    <wps:wsp>
                      <wps:cNvPr id="32" name="Rectangle 632"/>
                      <wps:cNvSpPr>
                        <a:spLocks noChangeArrowheads="1"/>
                      </wps:cNvSpPr>
                      <wps:spPr bwMode="auto">
                        <a:xfrm>
                          <a:off x="1132" y="284"/>
                          <a:ext cx="10490" cy="1627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Rectangle 633"/>
                      <wps:cNvSpPr>
                        <a:spLocks noChangeArrowheads="1"/>
                      </wps:cNvSpPr>
                      <wps:spPr bwMode="auto">
                        <a:xfrm>
                          <a:off x="454" y="11737"/>
                          <a:ext cx="680" cy="481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Line 634"/>
                      <wps:cNvCnPr>
                        <a:cxnSpLocks noChangeShapeType="1"/>
                      </wps:cNvCnPr>
                      <wps:spPr bwMode="auto">
                        <a:xfrm flipV="1">
                          <a:off x="741" y="11738"/>
                          <a:ext cx="1" cy="480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635"/>
                      <wps:cNvCnPr>
                        <a:cxnSpLocks noChangeShapeType="1"/>
                      </wps:cNvCnPr>
                      <wps:spPr bwMode="auto">
                        <a:xfrm flipH="1">
                          <a:off x="454" y="15130"/>
                          <a:ext cx="678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636"/>
                      <wps:cNvCnPr>
                        <a:cxnSpLocks noChangeShapeType="1"/>
                      </wps:cNvCnPr>
                      <wps:spPr bwMode="auto">
                        <a:xfrm flipH="1" flipV="1">
                          <a:off x="454" y="13152"/>
                          <a:ext cx="678" cy="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637"/>
                      <wps:cNvSpPr>
                        <a:spLocks noChangeArrowheads="1"/>
                      </wps:cNvSpPr>
                      <wps:spPr bwMode="auto">
                        <a:xfrm>
                          <a:off x="477" y="11845"/>
                          <a:ext cx="241" cy="1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39A79B0" w14:textId="77777777" w:rsidR="001E0D74" w:rsidRPr="00C838BE" w:rsidRDefault="001E0D74" w:rsidP="00AE1B17">
                            <w:pPr>
                              <w:tabs>
                                <w:tab w:val="clear" w:pos="1418"/>
                                <w:tab w:val="left" w:pos="1500"/>
                              </w:tabs>
                              <w:suppressAutoHyphens/>
                              <w:ind w:right="-146"/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proofErr w:type="spellStart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Взам</w:t>
                            </w:r>
                            <w:proofErr w:type="spellEnd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638"/>
                      <wps:cNvSpPr>
                        <a:spLocks noChangeArrowheads="1"/>
                      </wps:cNvSpPr>
                      <wps:spPr bwMode="auto">
                        <a:xfrm>
                          <a:off x="477" y="13583"/>
                          <a:ext cx="241" cy="1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D59B26" w14:textId="77777777" w:rsidR="001E0D74" w:rsidRPr="00C838BE" w:rsidRDefault="001E0D74" w:rsidP="00AE1B17">
                            <w:pPr>
                              <w:suppressAutoHyphens/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proofErr w:type="spellStart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Подп</w:t>
                            </w:r>
                            <w:proofErr w:type="gramStart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.</w:t>
                            </w:r>
                            <w:proofErr w:type="gramEnd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и</w:t>
                            </w:r>
                            <w:proofErr w:type="spellEnd"/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 xml:space="preserve"> 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639"/>
                      <wps:cNvSpPr>
                        <a:spLocks noChangeArrowheads="1"/>
                      </wps:cNvSpPr>
                      <wps:spPr bwMode="auto">
                        <a:xfrm>
                          <a:off x="491" y="15248"/>
                          <a:ext cx="211" cy="1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AD7709" w14:textId="77777777" w:rsidR="001E0D74" w:rsidRPr="00C838BE" w:rsidRDefault="001E0D74" w:rsidP="00AE1B17">
                            <w:pPr>
                              <w:suppressAutoHyphens/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C838BE">
                              <w:rPr>
                                <w:rFonts w:ascii="Arial" w:hAnsi="Arial" w:cs="Arial"/>
                                <w:i/>
                              </w:rPr>
                              <w:t>Инв.№ подп.</w:t>
                            </w:r>
                          </w:p>
                          <w:p w14:paraId="4CBC61F8" w14:textId="77777777" w:rsidR="001E0D74" w:rsidRDefault="001E0D74" w:rsidP="00AE1B17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40" name="Group 640"/>
                      <wpg:cNvGrpSpPr>
                        <a:grpSpLocks/>
                      </wpg:cNvGrpSpPr>
                      <wpg:grpSpPr bwMode="auto">
                        <a:xfrm>
                          <a:off x="1134" y="15706"/>
                          <a:ext cx="10490" cy="851"/>
                          <a:chOff x="0" y="0"/>
                          <a:chExt cx="20000" cy="19874"/>
                        </a:xfrm>
                      </wpg:grpSpPr>
                      <wps:wsp>
                        <wps:cNvPr id="41" name="Line 64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20000" cy="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Line 642"/>
                        <wps:cNvCnPr>
                          <a:cxnSpLocks noChangeShapeType="1"/>
                        </wps:cNvCnPr>
                        <wps:spPr bwMode="auto">
                          <a:xfrm>
                            <a:off x="18951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Line 643"/>
                        <wps:cNvCnPr>
                          <a:cxnSpLocks noChangeShapeType="1"/>
                        </wps:cNvCnPr>
                        <wps:spPr bwMode="auto">
                          <a:xfrm>
                            <a:off x="18951" y="6593"/>
                            <a:ext cx="1037" cy="19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644"/>
                        <wps:cNvCnPr>
                          <a:cxnSpLocks noChangeShapeType="1"/>
                        </wps:cNvCnPr>
                        <wps:spPr bwMode="auto">
                          <a:xfrm>
                            <a:off x="1083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Line 645"/>
                        <wps:cNvCnPr>
                          <a:cxnSpLocks noChangeShapeType="1"/>
                        </wps:cNvCnPr>
                        <wps:spPr bwMode="auto">
                          <a:xfrm>
                            <a:off x="2166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646"/>
                        <wps:cNvCnPr>
                          <a:cxnSpLocks noChangeShapeType="1"/>
                        </wps:cNvCnPr>
                        <wps:spPr bwMode="auto">
                          <a:xfrm>
                            <a:off x="3249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Line 647"/>
                        <wps:cNvCnPr>
                          <a:cxnSpLocks noChangeShapeType="1"/>
                        </wps:cNvCnPr>
                        <wps:spPr bwMode="auto">
                          <a:xfrm>
                            <a:off x="4332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648"/>
                        <wps:cNvCnPr>
                          <a:cxnSpLocks noChangeShapeType="1"/>
                        </wps:cNvCnPr>
                        <wps:spPr bwMode="auto">
                          <a:xfrm>
                            <a:off x="5956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649"/>
                        <wps:cNvCnPr>
                          <a:cxnSpLocks noChangeShapeType="1"/>
                        </wps:cNvCnPr>
                        <wps:spPr bwMode="auto">
                          <a:xfrm>
                            <a:off x="7039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650"/>
                        <wps:cNvCnPr>
                          <a:cxnSpLocks noChangeShapeType="1"/>
                        </wps:cNvCnPr>
                        <wps:spPr bwMode="auto">
                          <a:xfrm>
                            <a:off x="0" y="6593"/>
                            <a:ext cx="7041" cy="1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651"/>
                        <wps:cNvCnPr>
                          <a:cxnSpLocks noChangeShapeType="1"/>
                        </wps:cNvCnPr>
                        <wps:spPr bwMode="auto">
                          <a:xfrm>
                            <a:off x="0" y="13205"/>
                            <a:ext cx="7041" cy="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Rectangle 652"/>
                        <wps:cNvSpPr>
                          <a:spLocks noChangeArrowheads="1"/>
                        </wps:cNvSpPr>
                        <wps:spPr bwMode="auto">
                          <a:xfrm>
                            <a:off x="5999" y="13585"/>
                            <a:ext cx="991" cy="5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66AA93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3" name="Rectangle 653"/>
                        <wps:cNvSpPr>
                          <a:spLocks noChangeArrowheads="1"/>
                        </wps:cNvSpPr>
                        <wps:spPr bwMode="auto">
                          <a:xfrm>
                            <a:off x="4356" y="13585"/>
                            <a:ext cx="1532" cy="6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320DA6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654"/>
                        <wps:cNvSpPr>
                          <a:spLocks noChangeArrowheads="1"/>
                        </wps:cNvSpPr>
                        <wps:spPr bwMode="auto">
                          <a:xfrm>
                            <a:off x="3195" y="13547"/>
                            <a:ext cx="1203" cy="6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674029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№ док.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655"/>
                        <wps:cNvSpPr>
                          <a:spLocks noChangeArrowheads="1"/>
                        </wps:cNvSpPr>
                        <wps:spPr bwMode="auto">
                          <a:xfrm>
                            <a:off x="2196" y="13775"/>
                            <a:ext cx="989" cy="5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CC7BB1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Rectangle 656"/>
                        <wps:cNvSpPr>
                          <a:spLocks noChangeArrowheads="1"/>
                        </wps:cNvSpPr>
                        <wps:spPr bwMode="auto">
                          <a:xfrm>
                            <a:off x="1052" y="13585"/>
                            <a:ext cx="1117" cy="5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A26241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proofErr w:type="spellStart"/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Кол.уч</w:t>
                              </w:r>
                              <w:proofErr w:type="spellEnd"/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657"/>
                        <wps:cNvSpPr>
                          <a:spLocks noChangeArrowheads="1"/>
                        </wps:cNvSpPr>
                        <wps:spPr bwMode="auto">
                          <a:xfrm>
                            <a:off x="36" y="13585"/>
                            <a:ext cx="989" cy="5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71D311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658"/>
                        <wps:cNvSpPr>
                          <a:spLocks noChangeArrowheads="1"/>
                        </wps:cNvSpPr>
                        <wps:spPr bwMode="auto">
                          <a:xfrm>
                            <a:off x="7157" y="6441"/>
                            <a:ext cx="11728" cy="7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F591E8" w14:textId="552D7F8E" w:rsidR="00EC410A" w:rsidRPr="00670ACB" w:rsidRDefault="00DF6147" w:rsidP="00EC410A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DF6147"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Заменить</w:t>
                              </w:r>
                              <w:r w:rsidR="00EC410A" w:rsidRPr="00670ACB"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.В4</w:t>
                              </w:r>
                            </w:p>
                            <w:p w14:paraId="6EEB4BB8" w14:textId="77777777" w:rsidR="007572DC" w:rsidRPr="00AD3592" w:rsidRDefault="007572DC" w:rsidP="007572DC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53C4B4E6" w14:textId="77777777" w:rsidR="001E0D74" w:rsidRPr="007572DC" w:rsidRDefault="001E0D74" w:rsidP="007572DC">
                              <w:pPr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659"/>
                        <wps:cNvSpPr>
                          <a:spLocks noChangeArrowheads="1"/>
                        </wps:cNvSpPr>
                        <wps:spPr bwMode="auto">
                          <a:xfrm>
                            <a:off x="19013" y="456"/>
                            <a:ext cx="945" cy="5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6B2C92" w14:textId="77777777" w:rsidR="001E0D74" w:rsidRPr="00C838B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C838BE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660"/>
                        <wps:cNvSpPr>
                          <a:spLocks noChangeArrowheads="1"/>
                        </wps:cNvSpPr>
                        <wps:spPr bwMode="auto">
                          <a:xfrm>
                            <a:off x="19140" y="9348"/>
                            <a:ext cx="703" cy="8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37FC5D" w14:textId="77777777" w:rsidR="001E0D74" w:rsidRPr="00823CFE" w:rsidRDefault="001E0D74" w:rsidP="00AE1B1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23CFE">
                                <w:rPr>
                                  <w:rStyle w:val="a8"/>
                                  <w:rFonts w:ascii="Arial" w:hAnsi="Arial" w:cs="Arial"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 w:rsidRPr="00823CFE">
                                <w:rPr>
                                  <w:rStyle w:val="a8"/>
                                  <w:rFonts w:ascii="Arial" w:hAnsi="Arial" w:cs="Arial"/>
                                  <w:sz w:val="18"/>
                                  <w:szCs w:val="18"/>
                                </w:rPr>
                                <w:instrText xml:space="preserve"> PAGE </w:instrText>
                              </w:r>
                              <w:r w:rsidRPr="00823CFE">
                                <w:rPr>
                                  <w:rStyle w:val="a8"/>
                                  <w:rFonts w:ascii="Arial" w:hAnsi="Arial" w:cs="Arial"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 w:rsidR="008B346A">
                                <w:rPr>
                                  <w:rStyle w:val="a8"/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  <w:r w:rsidRPr="00823CFE">
                                <w:rPr>
                                  <w:rStyle w:val="a8"/>
                                  <w:rFonts w:ascii="Arial" w:hAnsi="Arial" w:cs="Arial"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196EC4" id="Group 631" o:spid="_x0000_s1089" style="position:absolute;margin-left:142.3pt;margin-top:-110.95pt;width:558.5pt;height:813.65pt;rotation:90;z-index:251629568;mso-position-horizontal-relative:page;mso-position-vertical-relative:page" coordorigin="454,284" coordsize="11170,16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">
              <v:rect id="Rectangle 632" o:spid="_x0000_s1090" style="position:absolute;left:1132;top:284;width:10490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" filled="f" strokeweight="1pt"/>
              <v:rect id="Rectangle 633" o:spid="_x0000_s1091" style="position:absolute;left:454;top:11737;width:680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" filled="f" strokeweight="1pt"/>
              <v:line id="Line 634" o:spid="_x0000_s1092" style="position:absolute;flip:y;visibility:visible;mso-wrap-style:square" from="741,11738" to="742,16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" strokeweight="1pt">
                <v:stroke startarrowwidth="narrow" startarrowlength="short" endarrowwidth="narrow" endarrowlength="short"/>
              </v:line>
              <v:line id="Line 635" o:spid="_x0000_s1093" style="position:absolute;flip:x;visibility:visible;mso-wrap-style:square" from="454,15130" to="1132,1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636" o:spid="_x0000_s1094" style="position:absolute;flip:x y;visibility:visible;mso-wrap-style:square" from="454,13152" to="1132,1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" strokeweight="1pt">
                <v:stroke startarrowwidth="narrow" startarrowlength="short" endarrowwidth="narrow" endarrowlength="short"/>
              </v:line>
              <v:rect id="Rectangle 637" o:spid="_x0000_s1095" style="position:absolute;left:477;top:11845;width:241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" filled="f" stroked="f" strokeweight="1pt">
                <v:textbox inset="1pt,1pt,1pt,1pt">
                  <w:txbxContent>
                    <w:p w14:paraId="239A79B0" w14:textId="77777777" w:rsidR="001E0D74" w:rsidRPr="00C838BE" w:rsidRDefault="001E0D74" w:rsidP="00AE1B17">
                      <w:pPr>
                        <w:tabs>
                          <w:tab w:val="clear" w:pos="1418"/>
                          <w:tab w:val="left" w:pos="1500"/>
                        </w:tabs>
                        <w:suppressAutoHyphens/>
                        <w:ind w:right="-146"/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proofErr w:type="spellStart"/>
                      <w:r w:rsidRPr="00C838BE">
                        <w:rPr>
                          <w:rFonts w:ascii="Arial" w:hAnsi="Arial" w:cs="Arial"/>
                          <w:i/>
                        </w:rPr>
                        <w:t>Взам</w:t>
                      </w:r>
                      <w:proofErr w:type="spellEnd"/>
                      <w:r w:rsidRPr="00C838BE">
                        <w:rPr>
                          <w:rFonts w:ascii="Arial" w:hAnsi="Arial" w:cs="Arial"/>
                          <w:i/>
                        </w:rPr>
                        <w:t>. инв. №</w:t>
                      </w:r>
                    </w:p>
                  </w:txbxContent>
                </v:textbox>
              </v:rect>
              <v:rect id="Rectangle 638" o:spid="_x0000_s1096" style="position:absolute;left:477;top:13583;width:24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" filled="f" stroked="f" strokeweight="1pt">
                <v:textbox inset="1pt,1pt,1pt,1pt">
                  <w:txbxContent>
                    <w:p w14:paraId="0BD59B26" w14:textId="77777777" w:rsidR="001E0D74" w:rsidRPr="00C838BE" w:rsidRDefault="001E0D74" w:rsidP="00AE1B17">
                      <w:pPr>
                        <w:suppressAutoHyphens/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proofErr w:type="spellStart"/>
                      <w:r w:rsidRPr="00C838BE">
                        <w:rPr>
                          <w:rFonts w:ascii="Arial" w:hAnsi="Arial" w:cs="Arial"/>
                          <w:i/>
                        </w:rPr>
                        <w:t>Подп</w:t>
                      </w:r>
                      <w:proofErr w:type="gramStart"/>
                      <w:r w:rsidRPr="00C838BE">
                        <w:rPr>
                          <w:rFonts w:ascii="Arial" w:hAnsi="Arial" w:cs="Arial"/>
                          <w:i/>
                        </w:rPr>
                        <w:t>.</w:t>
                      </w:r>
                      <w:proofErr w:type="gramEnd"/>
                      <w:r w:rsidRPr="00C838BE">
                        <w:rPr>
                          <w:rFonts w:ascii="Arial" w:hAnsi="Arial" w:cs="Arial"/>
                          <w:i/>
                        </w:rPr>
                        <w:t>и</w:t>
                      </w:r>
                      <w:proofErr w:type="spellEnd"/>
                      <w:r w:rsidRPr="00C838BE">
                        <w:rPr>
                          <w:rFonts w:ascii="Arial" w:hAnsi="Arial" w:cs="Arial"/>
                          <w:i/>
                        </w:rPr>
                        <w:t xml:space="preserve"> дата</w:t>
                      </w:r>
                    </w:p>
                  </w:txbxContent>
                </v:textbox>
              </v:rect>
              <v:rect id="Rectangle 639" o:spid="_x0000_s1097" style="position:absolute;left:491;top:15248;width:211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" filled="f" stroked="f" strokeweight="1pt">
                <v:textbox inset="1pt,1pt,1pt,1pt">
                  <w:txbxContent>
                    <w:p w14:paraId="4FAD7709" w14:textId="77777777" w:rsidR="001E0D74" w:rsidRPr="00C838BE" w:rsidRDefault="001E0D74" w:rsidP="00AE1B17">
                      <w:pPr>
                        <w:suppressAutoHyphens/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C838BE">
                        <w:rPr>
                          <w:rFonts w:ascii="Arial" w:hAnsi="Arial" w:cs="Arial"/>
                          <w:i/>
                        </w:rPr>
                        <w:t>Инв.№ подп.</w:t>
                      </w:r>
                    </w:p>
                    <w:p w14:paraId="4CBC61F8" w14:textId="77777777" w:rsidR="001E0D74" w:rsidRDefault="001E0D74" w:rsidP="00AE1B17"/>
                  </w:txbxContent>
                </v:textbox>
              </v:rect>
              <v:group id="Group 640" o:spid="_x0000_s1098" style="position:absolute;left:1134;top:15706;width:10490;height:851" coordsize="20000,1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<v:line id="Line 641" o:spid="_x0000_s1099" style="position:absolute;visibility:visible;mso-wrap-style:square" from="0,0" to="20000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" strokeweight="1pt">
                  <v:stroke startarrowwidth="narrow" startarrowlength="short" endarrowwidth="narrow" endarrowlength="short"/>
                </v:line>
                <v:line id="Line 642" o:spid="_x0000_s1100" style="position:absolute;visibility:visible;mso-wrap-style:square" from="18951,0" to="18953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" strokeweight="1pt">
                  <v:stroke startarrowwidth="narrow" startarrowlength="short" endarrowwidth="narrow" endarrowlength="short"/>
                </v:line>
                <v:line id="Line 643" o:spid="_x0000_s1101" style="position:absolute;visibility:visible;mso-wrap-style:square" from="18951,6593" to="19988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" strokeweight="1pt">
                  <v:stroke startarrowwidth="narrow" startarrowlength="short" endarrowwidth="narrow" endarrowlength="short"/>
                </v:line>
                <v:line id="Line 644" o:spid="_x0000_s1102" style="position:absolute;visibility:visible;mso-wrap-style:square" from="1083,0" to="1084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" strokeweight="1pt">
                  <v:stroke startarrowwidth="narrow" startarrowlength="short" endarrowwidth="narrow" endarrowlength="short"/>
                </v:line>
                <v:line id="Line 645" o:spid="_x0000_s1103" style="position:absolute;visibility:visible;mso-wrap-style:square" from="2166,0" to="2167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" strokeweight="1pt">
                  <v:stroke startarrowwidth="narrow" startarrowlength="short" endarrowwidth="narrow" endarrowlength="short"/>
                </v:line>
                <v:line id="Line 646" o:spid="_x0000_s1104" style="position:absolute;visibility:visible;mso-wrap-style:square" from="3249,0" to="3250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" strokeweight="1pt">
                  <v:stroke startarrowwidth="narrow" startarrowlength="short" endarrowwidth="narrow" endarrowlength="short"/>
                </v:line>
                <v:line id="Line 647" o:spid="_x0000_s1105" style="position:absolute;visibility:visible;mso-wrap-style:square" from="4332,0" to="4333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" strokeweight="1pt">
                  <v:stroke startarrowwidth="narrow" startarrowlength="short" endarrowwidth="narrow" endarrowlength="short"/>
                </v:line>
                <v:line id="Line 648" o:spid="_x0000_s1106" style="position:absolute;visibility:visible;mso-wrap-style:square" from="5956,0" to="5958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" strokeweight="1pt">
                  <v:stroke startarrowwidth="narrow" startarrowlength="short" endarrowwidth="narrow" endarrowlength="short"/>
                </v:line>
                <v:line id="Line 649" o:spid="_x0000_s1107" style="position:absolute;visibility:visible;mso-wrap-style:square" from="7039,0" to="7041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" strokeweight="1pt">
                  <v:stroke startarrowwidth="narrow" startarrowlength="short" endarrowwidth="narrow" endarrowlength="short"/>
                </v:line>
                <v:line id="Line 650" o:spid="_x0000_s1108" style="position:absolute;visibility:visible;mso-wrap-style:square" from="0,6593" to="7041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" strokeweight="1pt">
                  <v:stroke startarrowwidth="narrow" startarrowlength="short" endarrowwidth="narrow" endarrowlength="short"/>
                </v:line>
                <v:line id="Line 651" o:spid="_x0000_s1109" style="position:absolute;visibility:visible;mso-wrap-style:square" from="0,13205" to="7041,13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" strokeweight="1pt">
                  <v:stroke startarrowwidth="narrow" startarrowlength="short" endarrowwidth="narrow" endarrowlength="short"/>
                </v:line>
                <v:rect id="Rectangle 652" o:spid="_x0000_s1110" style="position:absolute;left:5999;top:13585;width:991;height:5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" filled="f" stroked="f" strokeweight="1pt">
                  <v:textbox style="layout-flow:vertical" inset="1pt,1pt,1pt,1pt">
                    <w:txbxContent>
                      <w:p w14:paraId="1D66AA93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653" o:spid="_x0000_s1111" style="position:absolute;left:4356;top:13585;width:1532;height:6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" filled="f" stroked="f" strokeweight="1pt">
                  <v:textbox style="layout-flow:vertical" inset="1pt,1pt,1pt,1pt">
                    <w:txbxContent>
                      <w:p w14:paraId="56320DA6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654" o:spid="_x0000_s1112" style="position:absolute;left:3195;top:13547;width:1203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" filled="f" stroked="f" strokeweight="1pt">
                  <v:textbox style="layout-flow:vertical" inset="1pt,1pt,1pt,1pt">
                    <w:txbxContent>
                      <w:p w14:paraId="68674029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№ док.</w:t>
                        </w:r>
                      </w:p>
                    </w:txbxContent>
                  </v:textbox>
                </v:rect>
                <v:rect id="Rectangle 655" o:spid="_x0000_s1113" style="position:absolute;left:2196;top:13775;width:989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" filled="f" stroked="f" strokeweight="1pt">
                  <v:textbox style="layout-flow:vertical" inset="1pt,1pt,1pt,1pt">
                    <w:txbxContent>
                      <w:p w14:paraId="36CC7BB1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56" o:spid="_x0000_s1114" style="position:absolute;left:1052;top:13585;width:1117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" filled="f" stroked="f" strokeweight="1pt">
                  <v:textbox style="layout-flow:vertical" inset="1pt,1pt,1pt,1pt">
                    <w:txbxContent>
                      <w:p w14:paraId="13A26241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proofErr w:type="spellStart"/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Кол.уч</w:t>
                        </w:r>
                        <w:proofErr w:type="spellEnd"/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657" o:spid="_x0000_s1115" style="position:absolute;left:36;top:13585;width:989;height:5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" filled="f" stroked="f" strokeweight="1pt">
                  <v:textbox style="layout-flow:vertical" inset="1pt,1pt,1pt,1pt">
                    <w:txbxContent>
                      <w:p w14:paraId="3071D311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658" o:spid="_x0000_s1116" style="position:absolute;left:7157;top:6441;width:11728;height:7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" filled="f" stroked="f" strokeweight="1pt">
                  <v:textbox style="layout-flow:vertical" inset="1pt,1pt,1pt,1pt">
                    <w:txbxContent>
                      <w:p w14:paraId="33F591E8" w14:textId="552D7F8E" w:rsidR="00EC410A" w:rsidRPr="00670ACB" w:rsidRDefault="00DF6147" w:rsidP="00EC410A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  <w:sz w:val="24"/>
                            <w:szCs w:val="24"/>
                          </w:rPr>
                        </w:pPr>
                        <w:r w:rsidRPr="00DF6147">
                          <w:rPr>
                            <w:rFonts w:ascii="Arial" w:hAnsi="Arial" w:cs="Arial"/>
                            <w:i/>
                            <w:sz w:val="24"/>
                            <w:szCs w:val="24"/>
                          </w:rPr>
                          <w:t>Заменить</w:t>
                        </w:r>
                        <w:r w:rsidR="00EC410A" w:rsidRPr="00670ACB">
                          <w:rPr>
                            <w:rFonts w:ascii="Arial" w:hAnsi="Arial" w:cs="Arial"/>
                            <w:i/>
                            <w:sz w:val="24"/>
                            <w:szCs w:val="24"/>
                          </w:rPr>
                          <w:t>.В4</w:t>
                        </w:r>
                      </w:p>
                      <w:p w14:paraId="6EEB4BB8" w14:textId="77777777" w:rsidR="007572DC" w:rsidRPr="00AD3592" w:rsidRDefault="007572DC" w:rsidP="007572DC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</w:p>
                      <w:p w14:paraId="53C4B4E6" w14:textId="77777777" w:rsidR="001E0D74" w:rsidRPr="007572DC" w:rsidRDefault="001E0D74" w:rsidP="007572DC">
                        <w:pPr>
                          <w:rPr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659" o:spid="_x0000_s1117" style="position:absolute;left:19013;top:456;width:945;height:5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" filled="f" stroked="f" strokeweight="1pt">
                  <v:textbox style="layout-flow:vertical" inset="1pt,1pt,1pt,1pt">
                    <w:txbxContent>
                      <w:p w14:paraId="4C6B2C92" w14:textId="77777777" w:rsidR="001E0D74" w:rsidRPr="00C838B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C838BE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660" o:spid="_x0000_s1118" style="position:absolute;left:19140;top:9348;width:703;height:8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" filled="f" stroked="f" strokeweight="1pt">
                  <v:textbox style="layout-flow:vertical" inset="1pt,1pt,1pt,1pt">
                    <w:txbxContent>
                      <w:p w14:paraId="1037FC5D" w14:textId="77777777" w:rsidR="001E0D74" w:rsidRPr="00823CFE" w:rsidRDefault="001E0D74" w:rsidP="00AE1B1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23CFE">
                          <w:rPr>
                            <w:rStyle w:val="a8"/>
                            <w:rFonts w:ascii="Arial" w:hAnsi="Arial" w:cs="Arial"/>
                            <w:sz w:val="18"/>
                            <w:szCs w:val="18"/>
                          </w:rPr>
                          <w:fldChar w:fldCharType="begin"/>
                        </w:r>
                        <w:r w:rsidRPr="00823CFE">
                          <w:rPr>
                            <w:rStyle w:val="a8"/>
                            <w:rFonts w:ascii="Arial" w:hAnsi="Arial" w:cs="Arial"/>
                            <w:sz w:val="18"/>
                            <w:szCs w:val="18"/>
                          </w:rPr>
                          <w:instrText xml:space="preserve"> PAGE </w:instrText>
                        </w:r>
                        <w:r w:rsidRPr="00823CFE">
                          <w:rPr>
                            <w:rStyle w:val="a8"/>
                            <w:rFonts w:ascii="Arial" w:hAnsi="Arial" w:cs="Arial"/>
                            <w:sz w:val="18"/>
                            <w:szCs w:val="18"/>
                          </w:rPr>
                          <w:fldChar w:fldCharType="separate"/>
                        </w:r>
                        <w:r w:rsidR="008B346A">
                          <w:rPr>
                            <w:rStyle w:val="a8"/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>3</w:t>
                        </w:r>
                        <w:r w:rsidRPr="00823CFE">
                          <w:rPr>
                            <w:rStyle w:val="a8"/>
                            <w:rFonts w:ascii="Arial" w:hAnsi="Arial" w:cs="Arial"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C3573" w14:textId="77777777" w:rsidR="001E0D74" w:rsidRDefault="003C40E3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31616" behindDoc="0" locked="1" layoutInCell="1" allowOverlap="1" wp14:anchorId="2E27A6CB" wp14:editId="423678FC">
              <wp:simplePos x="0" y="0"/>
              <wp:positionH relativeFrom="page">
                <wp:posOffset>159385</wp:posOffset>
              </wp:positionH>
              <wp:positionV relativeFrom="page">
                <wp:posOffset>193040</wp:posOffset>
              </wp:positionV>
              <wp:extent cx="7092950" cy="10333355"/>
              <wp:effectExtent l="0" t="0" r="0" b="0"/>
              <wp:wrapNone/>
              <wp:docPr id="1" name="Group 8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2950" cy="10333355"/>
                        <a:chOff x="454" y="284"/>
                        <a:chExt cx="11170" cy="16273"/>
                      </a:xfrm>
                    </wpg:grpSpPr>
                    <wps:wsp>
                      <wps:cNvPr id="2" name="Rectangle 805"/>
                      <wps:cNvSpPr>
                        <a:spLocks noChangeArrowheads="1"/>
                      </wps:cNvSpPr>
                      <wps:spPr bwMode="auto">
                        <a:xfrm>
                          <a:off x="1132" y="284"/>
                          <a:ext cx="10490" cy="1627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Rectangle 806"/>
                      <wps:cNvSpPr>
                        <a:spLocks noChangeArrowheads="1"/>
                      </wps:cNvSpPr>
                      <wps:spPr bwMode="auto">
                        <a:xfrm>
                          <a:off x="454" y="11737"/>
                          <a:ext cx="680" cy="481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807"/>
                      <wps:cNvCnPr>
                        <a:cxnSpLocks noChangeShapeType="1"/>
                      </wps:cNvCnPr>
                      <wps:spPr bwMode="auto">
                        <a:xfrm flipV="1">
                          <a:off x="741" y="11738"/>
                          <a:ext cx="1" cy="480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808"/>
                      <wps:cNvCnPr>
                        <a:cxnSpLocks noChangeShapeType="1"/>
                      </wps:cNvCnPr>
                      <wps:spPr bwMode="auto">
                        <a:xfrm flipH="1">
                          <a:off x="454" y="15130"/>
                          <a:ext cx="678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809"/>
                      <wps:cNvCnPr>
                        <a:cxnSpLocks noChangeShapeType="1"/>
                      </wps:cNvCnPr>
                      <wps:spPr bwMode="auto">
                        <a:xfrm flipH="1" flipV="1">
                          <a:off x="454" y="13152"/>
                          <a:ext cx="678" cy="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Rectangle 810"/>
                      <wps:cNvSpPr>
                        <a:spLocks noChangeArrowheads="1"/>
                      </wps:cNvSpPr>
                      <wps:spPr bwMode="auto">
                        <a:xfrm>
                          <a:off x="477" y="11845"/>
                          <a:ext cx="241" cy="1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35D525" w14:textId="77777777" w:rsidR="001E0D74" w:rsidRPr="00D46787" w:rsidRDefault="001E0D74" w:rsidP="00D46787">
                            <w:pPr>
                              <w:suppressAutoHyphens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D46787">
                              <w:rPr>
                                <w:rFonts w:ascii="Arial" w:hAnsi="Arial" w:cs="Arial"/>
                                <w:i/>
                              </w:rPr>
                              <w:t xml:space="preserve">  </w:t>
                            </w:r>
                            <w:proofErr w:type="spellStart"/>
                            <w:r w:rsidRPr="00D46787">
                              <w:rPr>
                                <w:rFonts w:ascii="Arial" w:hAnsi="Arial" w:cs="Arial"/>
                                <w:i/>
                              </w:rPr>
                              <w:t>Взам.инв</w:t>
                            </w:r>
                            <w:proofErr w:type="spellEnd"/>
                            <w:r w:rsidRPr="00D46787">
                              <w:rPr>
                                <w:rFonts w:ascii="Arial" w:hAnsi="Arial" w:cs="Arial"/>
                                <w:i/>
                              </w:rPr>
                              <w:t>.№</w:t>
                            </w:r>
                          </w:p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" name="Rectangle 811"/>
                      <wps:cNvSpPr>
                        <a:spLocks noChangeArrowheads="1"/>
                      </wps:cNvSpPr>
                      <wps:spPr bwMode="auto">
                        <a:xfrm>
                          <a:off x="477" y="13583"/>
                          <a:ext cx="241" cy="12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2F288A" w14:textId="77777777" w:rsidR="001E0D74" w:rsidRPr="00D46787" w:rsidRDefault="001E0D74" w:rsidP="00D46787">
                            <w:pPr>
                              <w:suppressAutoHyphens/>
                              <w:rPr>
                                <w:rFonts w:ascii="Arial" w:hAnsi="Arial" w:cs="Arial"/>
                                <w:i/>
                              </w:rPr>
                            </w:pPr>
                            <w:proofErr w:type="spellStart"/>
                            <w:r w:rsidRPr="00D46787">
                              <w:rPr>
                                <w:rFonts w:ascii="Arial" w:hAnsi="Arial" w:cs="Arial"/>
                                <w:i/>
                              </w:rPr>
                              <w:t>Подп</w:t>
                            </w:r>
                            <w:proofErr w:type="gramStart"/>
                            <w:r w:rsidRPr="00D46787">
                              <w:rPr>
                                <w:rFonts w:ascii="Arial" w:hAnsi="Arial" w:cs="Arial"/>
                                <w:i/>
                              </w:rPr>
                              <w:t>.</w:t>
                            </w:r>
                            <w:proofErr w:type="gramEnd"/>
                            <w:r w:rsidRPr="00D46787">
                              <w:rPr>
                                <w:rFonts w:ascii="Arial" w:hAnsi="Arial" w:cs="Arial"/>
                                <w:i/>
                              </w:rPr>
                              <w:t>и</w:t>
                            </w:r>
                            <w:proofErr w:type="spellEnd"/>
                            <w:r w:rsidRPr="00D46787">
                              <w:rPr>
                                <w:rFonts w:ascii="Arial" w:hAnsi="Arial" w:cs="Arial"/>
                                <w:i/>
                              </w:rPr>
                              <w:t xml:space="preserve"> дата</w:t>
                            </w:r>
                          </w:p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" name="Rectangle 812"/>
                      <wps:cNvSpPr>
                        <a:spLocks noChangeArrowheads="1"/>
                      </wps:cNvSpPr>
                      <wps:spPr bwMode="auto">
                        <a:xfrm>
                          <a:off x="491" y="15248"/>
                          <a:ext cx="211" cy="1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D69935" w14:textId="77777777" w:rsidR="001E0D74" w:rsidRPr="00D46787" w:rsidRDefault="001E0D74" w:rsidP="00D46787">
                            <w:pPr>
                              <w:suppressAutoHyphens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D46787">
                              <w:rPr>
                                <w:rFonts w:ascii="Arial" w:hAnsi="Arial" w:cs="Arial"/>
                                <w:i/>
                              </w:rPr>
                              <w:t>Инв.№ подп.</w:t>
                            </w:r>
                          </w:p>
                          <w:p w14:paraId="72C084E1" w14:textId="77777777" w:rsidR="001E0D74" w:rsidRDefault="001E0D74" w:rsidP="00D46787"/>
                        </w:txbxContent>
                      </wps:txbx>
                      <wps:bodyPr rot="0" vert="vert270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0" name="Group 813"/>
                      <wpg:cNvGrpSpPr>
                        <a:grpSpLocks/>
                      </wpg:cNvGrpSpPr>
                      <wpg:grpSpPr bwMode="auto">
                        <a:xfrm>
                          <a:off x="1134" y="15706"/>
                          <a:ext cx="10490" cy="851"/>
                          <a:chOff x="0" y="0"/>
                          <a:chExt cx="20000" cy="19874"/>
                        </a:xfrm>
                      </wpg:grpSpPr>
                      <wps:wsp>
                        <wps:cNvPr id="11" name="Line 814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20000" cy="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815"/>
                        <wps:cNvCnPr>
                          <a:cxnSpLocks noChangeShapeType="1"/>
                        </wps:cNvCnPr>
                        <wps:spPr bwMode="auto">
                          <a:xfrm>
                            <a:off x="18951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816"/>
                        <wps:cNvCnPr>
                          <a:cxnSpLocks noChangeShapeType="1"/>
                        </wps:cNvCnPr>
                        <wps:spPr bwMode="auto">
                          <a:xfrm>
                            <a:off x="18951" y="6593"/>
                            <a:ext cx="1037" cy="19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817"/>
                        <wps:cNvCnPr>
                          <a:cxnSpLocks noChangeShapeType="1"/>
                        </wps:cNvCnPr>
                        <wps:spPr bwMode="auto">
                          <a:xfrm>
                            <a:off x="1083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" name="Line 818"/>
                        <wps:cNvCnPr>
                          <a:cxnSpLocks noChangeShapeType="1"/>
                        </wps:cNvCnPr>
                        <wps:spPr bwMode="auto">
                          <a:xfrm>
                            <a:off x="2166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819"/>
                        <wps:cNvCnPr>
                          <a:cxnSpLocks noChangeShapeType="1"/>
                        </wps:cNvCnPr>
                        <wps:spPr bwMode="auto">
                          <a:xfrm>
                            <a:off x="3249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820"/>
                        <wps:cNvCnPr>
                          <a:cxnSpLocks noChangeShapeType="1"/>
                        </wps:cNvCnPr>
                        <wps:spPr bwMode="auto">
                          <a:xfrm>
                            <a:off x="4332" y="0"/>
                            <a:ext cx="1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" name="Line 821"/>
                        <wps:cNvCnPr>
                          <a:cxnSpLocks noChangeShapeType="1"/>
                        </wps:cNvCnPr>
                        <wps:spPr bwMode="auto">
                          <a:xfrm>
                            <a:off x="5956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822"/>
                        <wps:cNvCnPr>
                          <a:cxnSpLocks noChangeShapeType="1"/>
                        </wps:cNvCnPr>
                        <wps:spPr bwMode="auto">
                          <a:xfrm>
                            <a:off x="7039" y="0"/>
                            <a:ext cx="2" cy="19874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823"/>
                        <wps:cNvCnPr>
                          <a:cxnSpLocks noChangeShapeType="1"/>
                        </wps:cNvCnPr>
                        <wps:spPr bwMode="auto">
                          <a:xfrm>
                            <a:off x="0" y="6593"/>
                            <a:ext cx="7041" cy="19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" name="Line 824"/>
                        <wps:cNvCnPr>
                          <a:cxnSpLocks noChangeShapeType="1"/>
                        </wps:cNvCnPr>
                        <wps:spPr bwMode="auto">
                          <a:xfrm>
                            <a:off x="0" y="13205"/>
                            <a:ext cx="7041" cy="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" name="Rectangle 825"/>
                        <wps:cNvSpPr>
                          <a:spLocks noChangeArrowheads="1"/>
                        </wps:cNvSpPr>
                        <wps:spPr bwMode="auto">
                          <a:xfrm>
                            <a:off x="5999" y="13585"/>
                            <a:ext cx="991" cy="5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CC8FDA" w14:textId="77777777" w:rsidR="001E0D74" w:rsidRPr="00D46787" w:rsidRDefault="001E0D74" w:rsidP="00D4678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D46787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826"/>
                        <wps:cNvSpPr>
                          <a:spLocks noChangeArrowheads="1"/>
                        </wps:cNvSpPr>
                        <wps:spPr bwMode="auto">
                          <a:xfrm>
                            <a:off x="4356" y="13585"/>
                            <a:ext cx="1532" cy="6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6886C4" w14:textId="77777777" w:rsidR="001E0D74" w:rsidRPr="00D46787" w:rsidRDefault="001E0D74" w:rsidP="00D4678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D46787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Rectangle 827"/>
                        <wps:cNvSpPr>
                          <a:spLocks noChangeArrowheads="1"/>
                        </wps:cNvSpPr>
                        <wps:spPr bwMode="auto">
                          <a:xfrm>
                            <a:off x="3195" y="13547"/>
                            <a:ext cx="1203" cy="6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61D39C" w14:textId="77777777" w:rsidR="001E0D74" w:rsidRPr="00D46787" w:rsidRDefault="001E0D74" w:rsidP="00D4678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D46787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№ док.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" name="Rectangle 828"/>
                        <wps:cNvSpPr>
                          <a:spLocks noChangeArrowheads="1"/>
                        </wps:cNvSpPr>
                        <wps:spPr bwMode="auto">
                          <a:xfrm>
                            <a:off x="2196" y="13775"/>
                            <a:ext cx="989" cy="5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D44C42" w14:textId="77777777" w:rsidR="001E0D74" w:rsidRPr="00D46787" w:rsidRDefault="001E0D74" w:rsidP="00D4678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D46787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" name="Rectangle 829"/>
                        <wps:cNvSpPr>
                          <a:spLocks noChangeArrowheads="1"/>
                        </wps:cNvSpPr>
                        <wps:spPr bwMode="auto">
                          <a:xfrm>
                            <a:off x="1052" y="13585"/>
                            <a:ext cx="1117" cy="55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91B172" w14:textId="77777777" w:rsidR="001E0D74" w:rsidRPr="00D46787" w:rsidRDefault="001E0D74" w:rsidP="00D4678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proofErr w:type="spellStart"/>
                              <w:r w:rsidRPr="00D46787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Кол.уч</w:t>
                              </w:r>
                              <w:proofErr w:type="spellEnd"/>
                              <w:r w:rsidRPr="00D46787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" name="Rectangle 830"/>
                        <wps:cNvSpPr>
                          <a:spLocks noChangeArrowheads="1"/>
                        </wps:cNvSpPr>
                        <wps:spPr bwMode="auto">
                          <a:xfrm>
                            <a:off x="36" y="13585"/>
                            <a:ext cx="989" cy="53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480962" w14:textId="77777777" w:rsidR="001E0D74" w:rsidRPr="00D46787" w:rsidRDefault="001E0D74" w:rsidP="00D4678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</w:rPr>
                              </w:pPr>
                              <w:r w:rsidRPr="00D46787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Rectangle 831"/>
                        <wps:cNvSpPr>
                          <a:spLocks noChangeArrowheads="1"/>
                        </wps:cNvSpPr>
                        <wps:spPr bwMode="auto">
                          <a:xfrm>
                            <a:off x="7157" y="6441"/>
                            <a:ext cx="11728" cy="7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EB0AC4" w14:textId="5CFA3BE6" w:rsidR="00EC410A" w:rsidRPr="00670ACB" w:rsidRDefault="00DF6147" w:rsidP="00EC410A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</w:pPr>
                              <w:r w:rsidRPr="00DF6147"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Заменить</w:t>
                              </w:r>
                              <w:r w:rsidR="00EC410A" w:rsidRPr="00670ACB"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t>.В4</w:t>
                              </w:r>
                            </w:p>
                            <w:p w14:paraId="2608F38C" w14:textId="77777777" w:rsidR="007572DC" w:rsidRPr="00AD3592" w:rsidRDefault="007572DC" w:rsidP="007572DC">
                              <w:pPr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</w:p>
                            <w:p w14:paraId="4073FC87" w14:textId="77777777" w:rsidR="001E0D74" w:rsidRPr="007572DC" w:rsidRDefault="001E0D74" w:rsidP="007572DC">
                              <w:pPr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" name="Rectangle 832"/>
                        <wps:cNvSpPr>
                          <a:spLocks noChangeArrowheads="1"/>
                        </wps:cNvSpPr>
                        <wps:spPr bwMode="auto">
                          <a:xfrm>
                            <a:off x="19013" y="456"/>
                            <a:ext cx="945" cy="5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9260E7" w14:textId="77777777" w:rsidR="001E0D74" w:rsidRPr="008B7B95" w:rsidRDefault="001E0D74" w:rsidP="00D4678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</w:pPr>
                              <w:r w:rsidRPr="008B7B95">
                                <w:rPr>
                                  <w:rFonts w:ascii="Arial" w:hAnsi="Arial" w:cs="Arial"/>
                                  <w:i/>
                                  <w:sz w:val="16"/>
                                  <w:szCs w:val="16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833"/>
                        <wps:cNvSpPr>
                          <a:spLocks noChangeArrowheads="1"/>
                        </wps:cNvSpPr>
                        <wps:spPr bwMode="auto">
                          <a:xfrm>
                            <a:off x="19140" y="9348"/>
                            <a:ext cx="703" cy="8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C5F755" w14:textId="73E660FC" w:rsidR="001E0D74" w:rsidRPr="00823CFE" w:rsidRDefault="008B346A" w:rsidP="00D46787">
                              <w:pPr>
                                <w:suppressAutoHyphens/>
                                <w:jc w:val="center"/>
                                <w:rPr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Style w:val="a8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fldChar w:fldCharType="begin"/>
                              </w:r>
                              <w:r>
                                <w:rPr>
                                  <w:rStyle w:val="a8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a8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fldChar w:fldCharType="separate"/>
                              </w:r>
                              <w:r>
                                <w:rPr>
                                  <w:rStyle w:val="a8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4</w:t>
                              </w:r>
                              <w:r>
                                <w:rPr>
                                  <w:rStyle w:val="a8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27A6CB" id="Group 804" o:spid="_x0000_s1119" style="position:absolute;margin-left:12.55pt;margin-top:15.2pt;width:558.5pt;height:813.65pt;z-index:251631616;mso-position-horizontal-relative:page;mso-position-vertical-relative:page" coordorigin="454,284" coordsize="11170,16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">
              <v:rect id="Rectangle 805" o:spid="_x0000_s1120" style="position:absolute;left:1132;top:284;width:10490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" filled="f" strokeweight="1pt"/>
              <v:rect id="Rectangle 806" o:spid="_x0000_s1121" style="position:absolute;left:454;top:11737;width:680;height:4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" filled="f" strokeweight="1pt"/>
              <v:line id="Line 807" o:spid="_x0000_s1122" style="position:absolute;flip:y;visibility:visible;mso-wrap-style:square" from="741,11738" to="742,16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808" o:spid="_x0000_s1123" style="position:absolute;flip:x;visibility:visible;mso-wrap-style:square" from="454,15130" to="1132,15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" strokeweight="1pt">
                <v:stroke startarrowwidth="narrow" startarrowlength="short" endarrowwidth="narrow" endarrowlength="short"/>
              </v:line>
              <v:line id="Line 809" o:spid="_x0000_s1124" style="position:absolute;flip:x y;visibility:visible;mso-wrap-style:square" from="454,13152" to="1132,13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" strokeweight="1pt">
                <v:stroke startarrowwidth="narrow" startarrowlength="short" endarrowwidth="narrow" endarrowlength="short"/>
              </v:line>
              <v:rect id="Rectangle 810" o:spid="_x0000_s1125" style="position:absolute;left:477;top:11845;width:241;height:1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" filled="f" stroked="f" strokeweight="1pt">
                <v:textbox style="layout-flow:vertical;mso-layout-flow-alt:bottom-to-top" inset="1pt,1pt,1pt,1pt">
                  <w:txbxContent>
                    <w:p w14:paraId="7F35D525" w14:textId="77777777" w:rsidR="001E0D74" w:rsidRPr="00D46787" w:rsidRDefault="001E0D74" w:rsidP="00D46787">
                      <w:pPr>
                        <w:suppressAutoHyphens/>
                        <w:rPr>
                          <w:rFonts w:ascii="Arial" w:hAnsi="Arial" w:cs="Arial"/>
                          <w:i/>
                        </w:rPr>
                      </w:pPr>
                      <w:r w:rsidRPr="00D46787">
                        <w:rPr>
                          <w:rFonts w:ascii="Arial" w:hAnsi="Arial" w:cs="Arial"/>
                          <w:i/>
                        </w:rPr>
                        <w:t xml:space="preserve">  </w:t>
                      </w:r>
                      <w:proofErr w:type="spellStart"/>
                      <w:r w:rsidRPr="00D46787">
                        <w:rPr>
                          <w:rFonts w:ascii="Arial" w:hAnsi="Arial" w:cs="Arial"/>
                          <w:i/>
                        </w:rPr>
                        <w:t>Взам.инв</w:t>
                      </w:r>
                      <w:proofErr w:type="spellEnd"/>
                      <w:r w:rsidRPr="00D46787">
                        <w:rPr>
                          <w:rFonts w:ascii="Arial" w:hAnsi="Arial" w:cs="Arial"/>
                          <w:i/>
                        </w:rPr>
                        <w:t>.№</w:t>
                      </w:r>
                    </w:p>
                  </w:txbxContent>
                </v:textbox>
              </v:rect>
              <v:rect id="Rectangle 811" o:spid="_x0000_s1126" style="position:absolute;left:477;top:13583;width:241;height:1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" filled="f" stroked="f" strokeweight="1pt">
                <v:textbox style="layout-flow:vertical;mso-layout-flow-alt:bottom-to-top" inset="1pt,1pt,1pt,1pt">
                  <w:txbxContent>
                    <w:p w14:paraId="392F288A" w14:textId="77777777" w:rsidR="001E0D74" w:rsidRPr="00D46787" w:rsidRDefault="001E0D74" w:rsidP="00D46787">
                      <w:pPr>
                        <w:suppressAutoHyphens/>
                        <w:rPr>
                          <w:rFonts w:ascii="Arial" w:hAnsi="Arial" w:cs="Arial"/>
                          <w:i/>
                        </w:rPr>
                      </w:pPr>
                      <w:proofErr w:type="spellStart"/>
                      <w:r w:rsidRPr="00D46787">
                        <w:rPr>
                          <w:rFonts w:ascii="Arial" w:hAnsi="Arial" w:cs="Arial"/>
                          <w:i/>
                        </w:rPr>
                        <w:t>Подп</w:t>
                      </w:r>
                      <w:proofErr w:type="gramStart"/>
                      <w:r w:rsidRPr="00D46787">
                        <w:rPr>
                          <w:rFonts w:ascii="Arial" w:hAnsi="Arial" w:cs="Arial"/>
                          <w:i/>
                        </w:rPr>
                        <w:t>.</w:t>
                      </w:r>
                      <w:proofErr w:type="gramEnd"/>
                      <w:r w:rsidRPr="00D46787">
                        <w:rPr>
                          <w:rFonts w:ascii="Arial" w:hAnsi="Arial" w:cs="Arial"/>
                          <w:i/>
                        </w:rPr>
                        <w:t>и</w:t>
                      </w:r>
                      <w:proofErr w:type="spellEnd"/>
                      <w:r w:rsidRPr="00D46787">
                        <w:rPr>
                          <w:rFonts w:ascii="Arial" w:hAnsi="Arial" w:cs="Arial"/>
                          <w:i/>
                        </w:rPr>
                        <w:t xml:space="preserve"> дата</w:t>
                      </w:r>
                    </w:p>
                  </w:txbxContent>
                </v:textbox>
              </v:rect>
              <v:rect id="Rectangle 812" o:spid="_x0000_s1127" style="position:absolute;left:491;top:15248;width:211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" filled="f" stroked="f" strokeweight="1pt">
                <v:textbox style="layout-flow:vertical;mso-layout-flow-alt:bottom-to-top" inset="1pt,1pt,1pt,1pt">
                  <w:txbxContent>
                    <w:p w14:paraId="7BD69935" w14:textId="77777777" w:rsidR="001E0D74" w:rsidRPr="00D46787" w:rsidRDefault="001E0D74" w:rsidP="00D46787">
                      <w:pPr>
                        <w:suppressAutoHyphens/>
                        <w:rPr>
                          <w:rFonts w:ascii="Arial" w:hAnsi="Arial" w:cs="Arial"/>
                          <w:i/>
                        </w:rPr>
                      </w:pPr>
                      <w:r w:rsidRPr="00D46787">
                        <w:rPr>
                          <w:rFonts w:ascii="Arial" w:hAnsi="Arial" w:cs="Arial"/>
                          <w:i/>
                        </w:rPr>
                        <w:t>Инв.№ подп.</w:t>
                      </w:r>
                    </w:p>
                    <w:p w14:paraId="72C084E1" w14:textId="77777777" w:rsidR="001E0D74" w:rsidRDefault="001E0D74" w:rsidP="00D46787"/>
                  </w:txbxContent>
                </v:textbox>
              </v:rect>
              <v:group id="Group 813" o:spid="_x0000_s1128" style="position:absolute;left:1134;top:15706;width:10490;height:851" coordsize="20000,1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line id="Line 814" o:spid="_x0000_s1129" style="position:absolute;visibility:visible;mso-wrap-style:square" from="0,0" to="20000,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" strokeweight="1pt">
                  <v:stroke startarrowwidth="narrow" startarrowlength="short" endarrowwidth="narrow" endarrowlength="short"/>
                </v:line>
                <v:line id="Line 815" o:spid="_x0000_s1130" style="position:absolute;visibility:visible;mso-wrap-style:square" from="18951,0" to="18953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" strokeweight="1pt">
                  <v:stroke startarrowwidth="narrow" startarrowlength="short" endarrowwidth="narrow" endarrowlength="short"/>
                </v:line>
                <v:line id="Line 816" o:spid="_x0000_s1131" style="position:absolute;visibility:visible;mso-wrap-style:square" from="18951,6593" to="19988,6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817" o:spid="_x0000_s1132" style="position:absolute;visibility:visible;mso-wrap-style:square" from="1083,0" to="1084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818" o:spid="_x0000_s1133" style="position:absolute;visibility:visible;mso-wrap-style:square" from="2166,0" to="2167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819" o:spid="_x0000_s1134" style="position:absolute;visibility:visible;mso-wrap-style:square" from="3249,0" to="3250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" strokeweight="1pt">
                  <v:stroke startarrowwidth="narrow" startarrowlength="short" endarrowwidth="narrow" endarrowlength="short"/>
                </v:line>
                <v:line id="Line 820" o:spid="_x0000_s1135" style="position:absolute;visibility:visible;mso-wrap-style:square" from="4332,0" to="4333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821" o:spid="_x0000_s1136" style="position:absolute;visibility:visible;mso-wrap-style:square" from="5956,0" to="5958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" strokeweight="1pt">
                  <v:stroke startarrowwidth="narrow" startarrowlength="short" endarrowwidth="narrow" endarrowlength="short"/>
                </v:line>
                <v:line id="Line 822" o:spid="_x0000_s1137" style="position:absolute;visibility:visible;mso-wrap-style:square" from="7039,0" to="7041,19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" strokeweight="1pt">
                  <v:stroke startarrowwidth="narrow" startarrowlength="short" endarrowwidth="narrow" endarrowlength="short"/>
                </v:line>
                <v:line id="Line 823" o:spid="_x0000_s1138" style="position:absolute;visibility:visible;mso-wrap-style:square" from="0,6593" to="7041,6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" strokeweight="1pt">
                  <v:stroke startarrowwidth="narrow" startarrowlength="short" endarrowwidth="narrow" endarrowlength="short"/>
                </v:line>
                <v:line id="Line 824" o:spid="_x0000_s1139" style="position:absolute;visibility:visible;mso-wrap-style:square" from="0,13205" to="7041,13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" strokeweight="1pt">
                  <v:stroke startarrowwidth="narrow" startarrowlength="short" endarrowwidth="narrow" endarrowlength="short"/>
                </v:line>
                <v:rect id="Rectangle 825" o:spid="_x0000_s1140" style="position:absolute;left:5999;top:13585;width:991;height:57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" filled="f" stroked="f" strokeweight="1pt">
                  <v:textbox inset="1pt,1pt,1pt,1pt">
                    <w:txbxContent>
                      <w:p w14:paraId="20CC8FDA" w14:textId="77777777" w:rsidR="001E0D74" w:rsidRPr="00D46787" w:rsidRDefault="001E0D74" w:rsidP="00D4678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D46787">
                          <w:rPr>
                            <w:rFonts w:ascii="Arial" w:hAnsi="Arial" w:cs="Arial"/>
                            <w:i/>
                            <w:sz w:val="16"/>
                          </w:rPr>
                          <w:t>Дата</w:t>
                        </w:r>
                      </w:p>
                    </w:txbxContent>
                  </v:textbox>
                </v:rect>
                <v:rect id="Rectangle 826" o:spid="_x0000_s1141" style="position:absolute;left:4356;top:13585;width:1532;height:6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" filled="f" stroked="f" strokeweight="1pt">
                  <v:textbox inset="1pt,1pt,1pt,1pt">
                    <w:txbxContent>
                      <w:p w14:paraId="306886C4" w14:textId="77777777" w:rsidR="001E0D74" w:rsidRPr="00D46787" w:rsidRDefault="001E0D74" w:rsidP="00D4678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D46787">
                          <w:rPr>
                            <w:rFonts w:ascii="Arial" w:hAnsi="Arial" w:cs="Arial"/>
                            <w:i/>
                            <w:sz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827" o:spid="_x0000_s1142" style="position:absolute;left:3195;top:13547;width:1203;height:6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" filled="f" stroked="f" strokeweight="1pt">
                  <v:textbox inset="1pt,1pt,1pt,1pt">
                    <w:txbxContent>
                      <w:p w14:paraId="6361D39C" w14:textId="77777777" w:rsidR="001E0D74" w:rsidRPr="00D46787" w:rsidRDefault="001E0D74" w:rsidP="00D4678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D46787">
                          <w:rPr>
                            <w:rFonts w:ascii="Arial" w:hAnsi="Arial" w:cs="Arial"/>
                            <w:i/>
                            <w:sz w:val="16"/>
                          </w:rPr>
                          <w:t>№ док.</w:t>
                        </w:r>
                      </w:p>
                    </w:txbxContent>
                  </v:textbox>
                </v:rect>
                <v:rect id="Rectangle 828" o:spid="_x0000_s1143" style="position:absolute;left:2196;top:13775;width:989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" filled="f" stroked="f" strokeweight="1pt">
                  <v:textbox inset="1pt,1pt,1pt,1pt">
                    <w:txbxContent>
                      <w:p w14:paraId="05D44C42" w14:textId="77777777" w:rsidR="001E0D74" w:rsidRPr="00D46787" w:rsidRDefault="001E0D74" w:rsidP="00D4678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D46787">
                          <w:rPr>
                            <w:rFonts w:ascii="Arial" w:hAnsi="Arial" w:cs="Arial"/>
                            <w:i/>
                            <w:sz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829" o:spid="_x0000_s1144" style="position:absolute;left:1052;top:13585;width:1117;height:5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" filled="f" stroked="f" strokeweight="1pt">
                  <v:textbox inset="1pt,1pt,1pt,1pt">
                    <w:txbxContent>
                      <w:p w14:paraId="4E91B172" w14:textId="77777777" w:rsidR="001E0D74" w:rsidRPr="00D46787" w:rsidRDefault="001E0D74" w:rsidP="00D4678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proofErr w:type="spellStart"/>
                        <w:r w:rsidRPr="00D46787">
                          <w:rPr>
                            <w:rFonts w:ascii="Arial" w:hAnsi="Arial" w:cs="Arial"/>
                            <w:i/>
                            <w:sz w:val="16"/>
                          </w:rPr>
                          <w:t>Кол.уч</w:t>
                        </w:r>
                        <w:proofErr w:type="spellEnd"/>
                        <w:r w:rsidRPr="00D46787">
                          <w:rPr>
                            <w:rFonts w:ascii="Arial" w:hAnsi="Arial" w:cs="Arial"/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rect>
                <v:rect id="Rectangle 830" o:spid="_x0000_s1145" style="position:absolute;left:36;top:13585;width:989;height:5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" filled="f" stroked="f" strokeweight="1pt">
                  <v:textbox inset="1pt,1pt,1pt,1pt">
                    <w:txbxContent>
                      <w:p w14:paraId="34480962" w14:textId="77777777" w:rsidR="001E0D74" w:rsidRPr="00D46787" w:rsidRDefault="001E0D74" w:rsidP="00D4678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</w:rPr>
                        </w:pPr>
                        <w:r w:rsidRPr="00D46787">
                          <w:rPr>
                            <w:rFonts w:ascii="Arial" w:hAnsi="Arial" w:cs="Arial"/>
                            <w:i/>
                            <w:sz w:val="16"/>
                          </w:rPr>
                          <w:t>Изм.</w:t>
                        </w:r>
                      </w:p>
                    </w:txbxContent>
                  </v:textbox>
                </v:rect>
                <v:rect id="Rectangle 831" o:spid="_x0000_s1146" style="position:absolute;left:7157;top:6441;width:11728;height:7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" filled="f" stroked="f" strokeweight="1pt">
                  <v:textbox inset="1pt,1pt,1pt,1pt">
                    <w:txbxContent>
                      <w:p w14:paraId="7AEB0AC4" w14:textId="5CFA3BE6" w:rsidR="00EC410A" w:rsidRPr="00670ACB" w:rsidRDefault="00DF6147" w:rsidP="00EC410A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  <w:sz w:val="24"/>
                            <w:szCs w:val="24"/>
                          </w:rPr>
                        </w:pPr>
                        <w:r w:rsidRPr="00DF6147">
                          <w:rPr>
                            <w:rFonts w:ascii="Arial" w:hAnsi="Arial" w:cs="Arial"/>
                            <w:i/>
                            <w:sz w:val="24"/>
                            <w:szCs w:val="24"/>
                          </w:rPr>
                          <w:t>Заменить</w:t>
                        </w:r>
                        <w:r w:rsidR="00EC410A" w:rsidRPr="00670ACB">
                          <w:rPr>
                            <w:rFonts w:ascii="Arial" w:hAnsi="Arial" w:cs="Arial"/>
                            <w:i/>
                            <w:sz w:val="24"/>
                            <w:szCs w:val="24"/>
                          </w:rPr>
                          <w:t>.В4</w:t>
                        </w:r>
                      </w:p>
                      <w:p w14:paraId="2608F38C" w14:textId="77777777" w:rsidR="007572DC" w:rsidRPr="00AD3592" w:rsidRDefault="007572DC" w:rsidP="007572DC">
                        <w:pPr>
                          <w:jc w:val="center"/>
                          <w:rPr>
                            <w:rFonts w:ascii="Arial" w:hAnsi="Arial" w:cs="Arial"/>
                          </w:rPr>
                        </w:pPr>
                      </w:p>
                      <w:p w14:paraId="4073FC87" w14:textId="77777777" w:rsidR="001E0D74" w:rsidRPr="007572DC" w:rsidRDefault="001E0D74" w:rsidP="007572DC">
                        <w:pPr>
                          <w:rPr>
                            <w:szCs w:val="24"/>
                          </w:rPr>
                        </w:pPr>
                      </w:p>
                    </w:txbxContent>
                  </v:textbox>
                </v:rect>
                <v:rect id="Rectangle 832" o:spid="_x0000_s1147" style="position:absolute;left:19013;top:456;width:945;height:5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" filled="f" stroked="f" strokeweight="1pt">
                  <v:textbox inset="1pt,1pt,1pt,1pt">
                    <w:txbxContent>
                      <w:p w14:paraId="209260E7" w14:textId="77777777" w:rsidR="001E0D74" w:rsidRPr="008B7B95" w:rsidRDefault="001E0D74" w:rsidP="00D4678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</w:pPr>
                        <w:r w:rsidRPr="008B7B95">
                          <w:rPr>
                            <w:rFonts w:ascii="Arial" w:hAnsi="Arial" w:cs="Arial"/>
                            <w:i/>
                            <w:sz w:val="16"/>
                            <w:szCs w:val="16"/>
                          </w:rPr>
                          <w:t>Лист</w:t>
                        </w:r>
                      </w:p>
                    </w:txbxContent>
                  </v:textbox>
                </v:rect>
                <v:rect id="Rectangle 833" o:spid="_x0000_s1148" style="position:absolute;left:19140;top:9348;width:703;height:8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" filled="f" stroked="f" strokeweight="1pt">
                  <v:textbox inset="1pt,1pt,1pt,1pt">
                    <w:txbxContent>
                      <w:p w14:paraId="48C5F755" w14:textId="73E660FC" w:rsidR="001E0D74" w:rsidRPr="00823CFE" w:rsidRDefault="008B346A" w:rsidP="00D46787">
                        <w:pPr>
                          <w:suppressAutoHyphens/>
                          <w:jc w:val="center"/>
                          <w:rPr>
                            <w:rFonts w:ascii="Arial" w:hAnsi="Arial" w:cs="Arial"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rStyle w:val="a8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fldChar w:fldCharType="begin"/>
                        </w:r>
                        <w:r>
                          <w:rPr>
                            <w:rStyle w:val="a8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instrText xml:space="preserve"> PAGE </w:instrText>
                        </w:r>
                        <w:r>
                          <w:rPr>
                            <w:rStyle w:val="a8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fldChar w:fldCharType="separate"/>
                        </w:r>
                        <w:r>
                          <w:rPr>
                            <w:rStyle w:val="a8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4</w:t>
                        </w:r>
                        <w:r>
                          <w:rPr>
                            <w:rStyle w:val="a8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92296"/>
    <w:multiLevelType w:val="hybridMultilevel"/>
    <w:tmpl w:val="BA283F52"/>
    <w:lvl w:ilvl="0" w:tplc="C05C30E8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1" w15:restartNumberingAfterBreak="0">
    <w:nsid w:val="329E20FC"/>
    <w:multiLevelType w:val="hybridMultilevel"/>
    <w:tmpl w:val="0338D3A2"/>
    <w:lvl w:ilvl="0" w:tplc="3CCA7B12">
      <w:start w:val="3"/>
      <w:numFmt w:val="decimal"/>
      <w:lvlText w:val="%1."/>
      <w:lvlJc w:val="left"/>
      <w:pPr>
        <w:tabs>
          <w:tab w:val="num" w:pos="1757"/>
        </w:tabs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2" w15:restartNumberingAfterBreak="0">
    <w:nsid w:val="75AB65F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75F21443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1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 fillcolor="white">
      <v:fill color="white"/>
      <o:colormru v:ext="edit" colors="#8b8b8b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6BE"/>
    <w:rsid w:val="0000209D"/>
    <w:rsid w:val="0000706F"/>
    <w:rsid w:val="00010633"/>
    <w:rsid w:val="000108BC"/>
    <w:rsid w:val="00010A5A"/>
    <w:rsid w:val="0001534D"/>
    <w:rsid w:val="00020E43"/>
    <w:rsid w:val="000228F0"/>
    <w:rsid w:val="0002517A"/>
    <w:rsid w:val="000277B4"/>
    <w:rsid w:val="0003002C"/>
    <w:rsid w:val="00032720"/>
    <w:rsid w:val="0003574A"/>
    <w:rsid w:val="00037E7D"/>
    <w:rsid w:val="00037F6C"/>
    <w:rsid w:val="000431FE"/>
    <w:rsid w:val="000451E2"/>
    <w:rsid w:val="00045CBB"/>
    <w:rsid w:val="00047188"/>
    <w:rsid w:val="00051C89"/>
    <w:rsid w:val="0005445D"/>
    <w:rsid w:val="0005791E"/>
    <w:rsid w:val="000608D4"/>
    <w:rsid w:val="00060B90"/>
    <w:rsid w:val="00064D33"/>
    <w:rsid w:val="000674CA"/>
    <w:rsid w:val="0008228B"/>
    <w:rsid w:val="00084D4C"/>
    <w:rsid w:val="0008571C"/>
    <w:rsid w:val="000A473D"/>
    <w:rsid w:val="000A48CB"/>
    <w:rsid w:val="000A5B01"/>
    <w:rsid w:val="000B5EEC"/>
    <w:rsid w:val="000B7441"/>
    <w:rsid w:val="000B750F"/>
    <w:rsid w:val="000B754B"/>
    <w:rsid w:val="000C2C01"/>
    <w:rsid w:val="000D0AE3"/>
    <w:rsid w:val="000D2471"/>
    <w:rsid w:val="000D6CB6"/>
    <w:rsid w:val="000E1727"/>
    <w:rsid w:val="000E695C"/>
    <w:rsid w:val="000F09B0"/>
    <w:rsid w:val="000F4D73"/>
    <w:rsid w:val="000F5223"/>
    <w:rsid w:val="000F70C8"/>
    <w:rsid w:val="000F7855"/>
    <w:rsid w:val="00106584"/>
    <w:rsid w:val="00106995"/>
    <w:rsid w:val="001113D7"/>
    <w:rsid w:val="00113232"/>
    <w:rsid w:val="001157C0"/>
    <w:rsid w:val="001159FE"/>
    <w:rsid w:val="00122FC1"/>
    <w:rsid w:val="00124447"/>
    <w:rsid w:val="00131A94"/>
    <w:rsid w:val="00132D21"/>
    <w:rsid w:val="001524F6"/>
    <w:rsid w:val="00153CF0"/>
    <w:rsid w:val="00153F04"/>
    <w:rsid w:val="00156B7B"/>
    <w:rsid w:val="00156C4A"/>
    <w:rsid w:val="00160670"/>
    <w:rsid w:val="00167A30"/>
    <w:rsid w:val="0017111F"/>
    <w:rsid w:val="001743A5"/>
    <w:rsid w:val="00174538"/>
    <w:rsid w:val="00174E06"/>
    <w:rsid w:val="00182518"/>
    <w:rsid w:val="00184E96"/>
    <w:rsid w:val="00185B89"/>
    <w:rsid w:val="00192BC8"/>
    <w:rsid w:val="001946BE"/>
    <w:rsid w:val="001A31F2"/>
    <w:rsid w:val="001A3337"/>
    <w:rsid w:val="001A49D3"/>
    <w:rsid w:val="001A645A"/>
    <w:rsid w:val="001B22E2"/>
    <w:rsid w:val="001C1FE1"/>
    <w:rsid w:val="001C451A"/>
    <w:rsid w:val="001D1D13"/>
    <w:rsid w:val="001D1F61"/>
    <w:rsid w:val="001D30B3"/>
    <w:rsid w:val="001D5C73"/>
    <w:rsid w:val="001E0D74"/>
    <w:rsid w:val="001E27E5"/>
    <w:rsid w:val="001E2CA5"/>
    <w:rsid w:val="001E32F4"/>
    <w:rsid w:val="001E3C53"/>
    <w:rsid w:val="001E5231"/>
    <w:rsid w:val="001F2233"/>
    <w:rsid w:val="001F5264"/>
    <w:rsid w:val="0020076C"/>
    <w:rsid w:val="00201899"/>
    <w:rsid w:val="00202A68"/>
    <w:rsid w:val="002039C0"/>
    <w:rsid w:val="00205C17"/>
    <w:rsid w:val="00206293"/>
    <w:rsid w:val="00206A5E"/>
    <w:rsid w:val="002079B0"/>
    <w:rsid w:val="00210617"/>
    <w:rsid w:val="0021102C"/>
    <w:rsid w:val="00211872"/>
    <w:rsid w:val="002130B2"/>
    <w:rsid w:val="00215675"/>
    <w:rsid w:val="00215BF1"/>
    <w:rsid w:val="00216293"/>
    <w:rsid w:val="00220002"/>
    <w:rsid w:val="00220AD5"/>
    <w:rsid w:val="00222C77"/>
    <w:rsid w:val="00227256"/>
    <w:rsid w:val="00231DA0"/>
    <w:rsid w:val="00240525"/>
    <w:rsid w:val="00243811"/>
    <w:rsid w:val="0024396F"/>
    <w:rsid w:val="00254C71"/>
    <w:rsid w:val="00256C12"/>
    <w:rsid w:val="00260961"/>
    <w:rsid w:val="00260CCD"/>
    <w:rsid w:val="00263873"/>
    <w:rsid w:val="00265F4D"/>
    <w:rsid w:val="0027058E"/>
    <w:rsid w:val="0027682F"/>
    <w:rsid w:val="00277CC2"/>
    <w:rsid w:val="00292CA6"/>
    <w:rsid w:val="00296E3F"/>
    <w:rsid w:val="002A27A4"/>
    <w:rsid w:val="002A402D"/>
    <w:rsid w:val="002A5C51"/>
    <w:rsid w:val="002A5D56"/>
    <w:rsid w:val="002A7162"/>
    <w:rsid w:val="002B3EB1"/>
    <w:rsid w:val="002B796D"/>
    <w:rsid w:val="002C75EA"/>
    <w:rsid w:val="002D4E89"/>
    <w:rsid w:val="002D6A87"/>
    <w:rsid w:val="002E464C"/>
    <w:rsid w:val="002E6B4C"/>
    <w:rsid w:val="002F139A"/>
    <w:rsid w:val="002F2AD7"/>
    <w:rsid w:val="002F5A8B"/>
    <w:rsid w:val="00306FF4"/>
    <w:rsid w:val="003073BB"/>
    <w:rsid w:val="00310315"/>
    <w:rsid w:val="00310AA7"/>
    <w:rsid w:val="00312232"/>
    <w:rsid w:val="0031266D"/>
    <w:rsid w:val="00313FC2"/>
    <w:rsid w:val="00316B8C"/>
    <w:rsid w:val="00322905"/>
    <w:rsid w:val="00330D45"/>
    <w:rsid w:val="00331DB1"/>
    <w:rsid w:val="00332ABF"/>
    <w:rsid w:val="003401E5"/>
    <w:rsid w:val="00340668"/>
    <w:rsid w:val="0034076D"/>
    <w:rsid w:val="00351724"/>
    <w:rsid w:val="00361D8A"/>
    <w:rsid w:val="00363D29"/>
    <w:rsid w:val="0036429C"/>
    <w:rsid w:val="0037530E"/>
    <w:rsid w:val="0037597E"/>
    <w:rsid w:val="0037664D"/>
    <w:rsid w:val="00377B1D"/>
    <w:rsid w:val="0038063F"/>
    <w:rsid w:val="00380B27"/>
    <w:rsid w:val="003834D0"/>
    <w:rsid w:val="00384FCD"/>
    <w:rsid w:val="00386E5F"/>
    <w:rsid w:val="003918D5"/>
    <w:rsid w:val="003A1195"/>
    <w:rsid w:val="003A1C3F"/>
    <w:rsid w:val="003A37B5"/>
    <w:rsid w:val="003A59BA"/>
    <w:rsid w:val="003A5A11"/>
    <w:rsid w:val="003B2317"/>
    <w:rsid w:val="003B3304"/>
    <w:rsid w:val="003B6D4A"/>
    <w:rsid w:val="003C3CBB"/>
    <w:rsid w:val="003C40E3"/>
    <w:rsid w:val="003D1396"/>
    <w:rsid w:val="003E0947"/>
    <w:rsid w:val="003E22B7"/>
    <w:rsid w:val="003E5ED3"/>
    <w:rsid w:val="003F0A8B"/>
    <w:rsid w:val="003F5E71"/>
    <w:rsid w:val="00400183"/>
    <w:rsid w:val="00404971"/>
    <w:rsid w:val="00412DB4"/>
    <w:rsid w:val="00420593"/>
    <w:rsid w:val="0042195F"/>
    <w:rsid w:val="00421CA8"/>
    <w:rsid w:val="00423A2D"/>
    <w:rsid w:val="00425181"/>
    <w:rsid w:val="00430DFF"/>
    <w:rsid w:val="00433E3A"/>
    <w:rsid w:val="00435913"/>
    <w:rsid w:val="0044017E"/>
    <w:rsid w:val="00440662"/>
    <w:rsid w:val="0046431D"/>
    <w:rsid w:val="00464945"/>
    <w:rsid w:val="004675E4"/>
    <w:rsid w:val="004678FB"/>
    <w:rsid w:val="00472E3F"/>
    <w:rsid w:val="00474BD9"/>
    <w:rsid w:val="00481F29"/>
    <w:rsid w:val="0048368E"/>
    <w:rsid w:val="00485303"/>
    <w:rsid w:val="004877C9"/>
    <w:rsid w:val="00492186"/>
    <w:rsid w:val="00497789"/>
    <w:rsid w:val="004A2EAC"/>
    <w:rsid w:val="004C1380"/>
    <w:rsid w:val="004D3D68"/>
    <w:rsid w:val="004D7C7C"/>
    <w:rsid w:val="004E27B9"/>
    <w:rsid w:val="004E2DA0"/>
    <w:rsid w:val="004F7419"/>
    <w:rsid w:val="00500558"/>
    <w:rsid w:val="005006E5"/>
    <w:rsid w:val="00501FBE"/>
    <w:rsid w:val="00503A9A"/>
    <w:rsid w:val="00503D1E"/>
    <w:rsid w:val="00505984"/>
    <w:rsid w:val="00507832"/>
    <w:rsid w:val="00514709"/>
    <w:rsid w:val="00514725"/>
    <w:rsid w:val="00516C40"/>
    <w:rsid w:val="0052205D"/>
    <w:rsid w:val="0052346E"/>
    <w:rsid w:val="00527BD2"/>
    <w:rsid w:val="00534E89"/>
    <w:rsid w:val="005410E5"/>
    <w:rsid w:val="00544B5E"/>
    <w:rsid w:val="0055236E"/>
    <w:rsid w:val="0055584D"/>
    <w:rsid w:val="0055587C"/>
    <w:rsid w:val="0056169E"/>
    <w:rsid w:val="00564C83"/>
    <w:rsid w:val="005667A9"/>
    <w:rsid w:val="00567E5C"/>
    <w:rsid w:val="00570BE7"/>
    <w:rsid w:val="005747C2"/>
    <w:rsid w:val="00574C84"/>
    <w:rsid w:val="005776BC"/>
    <w:rsid w:val="00585F46"/>
    <w:rsid w:val="005955ED"/>
    <w:rsid w:val="005A3118"/>
    <w:rsid w:val="005A4EE3"/>
    <w:rsid w:val="005A5CB0"/>
    <w:rsid w:val="005B1CAB"/>
    <w:rsid w:val="005B381D"/>
    <w:rsid w:val="005B4B31"/>
    <w:rsid w:val="005B630E"/>
    <w:rsid w:val="005B712A"/>
    <w:rsid w:val="005C217B"/>
    <w:rsid w:val="005C268F"/>
    <w:rsid w:val="005C573D"/>
    <w:rsid w:val="005C6A96"/>
    <w:rsid w:val="005D0142"/>
    <w:rsid w:val="005D191D"/>
    <w:rsid w:val="005D3FA9"/>
    <w:rsid w:val="005D71E8"/>
    <w:rsid w:val="005E7F3D"/>
    <w:rsid w:val="005F0388"/>
    <w:rsid w:val="005F1B93"/>
    <w:rsid w:val="005F3DE8"/>
    <w:rsid w:val="006016CC"/>
    <w:rsid w:val="006161D4"/>
    <w:rsid w:val="006161F5"/>
    <w:rsid w:val="00623C4B"/>
    <w:rsid w:val="00624476"/>
    <w:rsid w:val="00624E9C"/>
    <w:rsid w:val="006251A7"/>
    <w:rsid w:val="00626E44"/>
    <w:rsid w:val="0063224E"/>
    <w:rsid w:val="00635D0E"/>
    <w:rsid w:val="00636254"/>
    <w:rsid w:val="0063741E"/>
    <w:rsid w:val="00640276"/>
    <w:rsid w:val="00641E26"/>
    <w:rsid w:val="00643428"/>
    <w:rsid w:val="00643DF0"/>
    <w:rsid w:val="0065078D"/>
    <w:rsid w:val="006531B0"/>
    <w:rsid w:val="00653DE9"/>
    <w:rsid w:val="00654756"/>
    <w:rsid w:val="00655838"/>
    <w:rsid w:val="006575A9"/>
    <w:rsid w:val="006608CB"/>
    <w:rsid w:val="0066100E"/>
    <w:rsid w:val="00661A61"/>
    <w:rsid w:val="00662A4F"/>
    <w:rsid w:val="006657C4"/>
    <w:rsid w:val="00670ACB"/>
    <w:rsid w:val="00672117"/>
    <w:rsid w:val="00672B55"/>
    <w:rsid w:val="006753BA"/>
    <w:rsid w:val="006765AB"/>
    <w:rsid w:val="006843EA"/>
    <w:rsid w:val="0068561D"/>
    <w:rsid w:val="006924CB"/>
    <w:rsid w:val="006A27F0"/>
    <w:rsid w:val="006A33EA"/>
    <w:rsid w:val="006A6CE3"/>
    <w:rsid w:val="006A6CF5"/>
    <w:rsid w:val="006B533B"/>
    <w:rsid w:val="006B641F"/>
    <w:rsid w:val="006B6D46"/>
    <w:rsid w:val="006B7118"/>
    <w:rsid w:val="006C1153"/>
    <w:rsid w:val="006C639E"/>
    <w:rsid w:val="006C64DA"/>
    <w:rsid w:val="006D1308"/>
    <w:rsid w:val="006D20F5"/>
    <w:rsid w:val="006D61A8"/>
    <w:rsid w:val="006E59F2"/>
    <w:rsid w:val="006E7CEB"/>
    <w:rsid w:val="006F05CF"/>
    <w:rsid w:val="006F08D5"/>
    <w:rsid w:val="006F75B4"/>
    <w:rsid w:val="00701E1B"/>
    <w:rsid w:val="0070295A"/>
    <w:rsid w:val="007039B5"/>
    <w:rsid w:val="00705940"/>
    <w:rsid w:val="007075EF"/>
    <w:rsid w:val="00710513"/>
    <w:rsid w:val="007108F7"/>
    <w:rsid w:val="007118F9"/>
    <w:rsid w:val="00715AF2"/>
    <w:rsid w:val="00716438"/>
    <w:rsid w:val="00720936"/>
    <w:rsid w:val="00720DB3"/>
    <w:rsid w:val="00725035"/>
    <w:rsid w:val="007256DE"/>
    <w:rsid w:val="00726B07"/>
    <w:rsid w:val="007275CB"/>
    <w:rsid w:val="00733167"/>
    <w:rsid w:val="00733BDC"/>
    <w:rsid w:val="00734EE9"/>
    <w:rsid w:val="007357D7"/>
    <w:rsid w:val="00740C5D"/>
    <w:rsid w:val="007422A8"/>
    <w:rsid w:val="007452F7"/>
    <w:rsid w:val="007476F2"/>
    <w:rsid w:val="0075448E"/>
    <w:rsid w:val="0075462C"/>
    <w:rsid w:val="00754E47"/>
    <w:rsid w:val="007572DC"/>
    <w:rsid w:val="007644CC"/>
    <w:rsid w:val="00766980"/>
    <w:rsid w:val="007756DC"/>
    <w:rsid w:val="00777F02"/>
    <w:rsid w:val="00780D4F"/>
    <w:rsid w:val="00781657"/>
    <w:rsid w:val="00790C5B"/>
    <w:rsid w:val="00790EF5"/>
    <w:rsid w:val="00791391"/>
    <w:rsid w:val="0079223E"/>
    <w:rsid w:val="00794189"/>
    <w:rsid w:val="00794777"/>
    <w:rsid w:val="0079673C"/>
    <w:rsid w:val="007A3C4A"/>
    <w:rsid w:val="007A50CE"/>
    <w:rsid w:val="007A56B5"/>
    <w:rsid w:val="007A645B"/>
    <w:rsid w:val="007A7CBD"/>
    <w:rsid w:val="007B111E"/>
    <w:rsid w:val="007C0F63"/>
    <w:rsid w:val="007C1B95"/>
    <w:rsid w:val="007C2123"/>
    <w:rsid w:val="007C5831"/>
    <w:rsid w:val="007C72EA"/>
    <w:rsid w:val="007D0211"/>
    <w:rsid w:val="007D19DB"/>
    <w:rsid w:val="007D597F"/>
    <w:rsid w:val="007E2296"/>
    <w:rsid w:val="007E6D9B"/>
    <w:rsid w:val="007F57E6"/>
    <w:rsid w:val="007F6315"/>
    <w:rsid w:val="00802220"/>
    <w:rsid w:val="00805A29"/>
    <w:rsid w:val="00805A83"/>
    <w:rsid w:val="00805C85"/>
    <w:rsid w:val="00806797"/>
    <w:rsid w:val="00807C4B"/>
    <w:rsid w:val="00810839"/>
    <w:rsid w:val="00810E95"/>
    <w:rsid w:val="008117CB"/>
    <w:rsid w:val="00820117"/>
    <w:rsid w:val="00823CFE"/>
    <w:rsid w:val="00826134"/>
    <w:rsid w:val="00830505"/>
    <w:rsid w:val="00832123"/>
    <w:rsid w:val="00832785"/>
    <w:rsid w:val="008345EC"/>
    <w:rsid w:val="00843C15"/>
    <w:rsid w:val="00844942"/>
    <w:rsid w:val="00857F51"/>
    <w:rsid w:val="00860B48"/>
    <w:rsid w:val="00861201"/>
    <w:rsid w:val="00864508"/>
    <w:rsid w:val="00864B8D"/>
    <w:rsid w:val="0086746F"/>
    <w:rsid w:val="008705B4"/>
    <w:rsid w:val="008705F5"/>
    <w:rsid w:val="008814E0"/>
    <w:rsid w:val="0088272F"/>
    <w:rsid w:val="008849CA"/>
    <w:rsid w:val="00885CC2"/>
    <w:rsid w:val="00890952"/>
    <w:rsid w:val="0089181C"/>
    <w:rsid w:val="00892198"/>
    <w:rsid w:val="00896267"/>
    <w:rsid w:val="00896FF6"/>
    <w:rsid w:val="008A29AB"/>
    <w:rsid w:val="008A4905"/>
    <w:rsid w:val="008A4F8F"/>
    <w:rsid w:val="008A674A"/>
    <w:rsid w:val="008A7AF8"/>
    <w:rsid w:val="008B346A"/>
    <w:rsid w:val="008B7165"/>
    <w:rsid w:val="008B763D"/>
    <w:rsid w:val="008B7B95"/>
    <w:rsid w:val="008C26D9"/>
    <w:rsid w:val="008D4274"/>
    <w:rsid w:val="008D71CE"/>
    <w:rsid w:val="008E0B73"/>
    <w:rsid w:val="008E61ED"/>
    <w:rsid w:val="008F1458"/>
    <w:rsid w:val="008F2736"/>
    <w:rsid w:val="008F60FE"/>
    <w:rsid w:val="00903790"/>
    <w:rsid w:val="00905064"/>
    <w:rsid w:val="00905192"/>
    <w:rsid w:val="009168EC"/>
    <w:rsid w:val="00925C50"/>
    <w:rsid w:val="00935063"/>
    <w:rsid w:val="00935398"/>
    <w:rsid w:val="009359E8"/>
    <w:rsid w:val="00936ED1"/>
    <w:rsid w:val="00937571"/>
    <w:rsid w:val="009506EC"/>
    <w:rsid w:val="0095157F"/>
    <w:rsid w:val="00966114"/>
    <w:rsid w:val="00970FA0"/>
    <w:rsid w:val="00971779"/>
    <w:rsid w:val="0097519F"/>
    <w:rsid w:val="0097525B"/>
    <w:rsid w:val="0098110D"/>
    <w:rsid w:val="00986524"/>
    <w:rsid w:val="00986A7C"/>
    <w:rsid w:val="009927D3"/>
    <w:rsid w:val="00996EB0"/>
    <w:rsid w:val="009A20BB"/>
    <w:rsid w:val="009A25D1"/>
    <w:rsid w:val="009A3A24"/>
    <w:rsid w:val="009A4892"/>
    <w:rsid w:val="009A4A49"/>
    <w:rsid w:val="009B3D4A"/>
    <w:rsid w:val="009B565F"/>
    <w:rsid w:val="009B622F"/>
    <w:rsid w:val="009C32B9"/>
    <w:rsid w:val="009C5320"/>
    <w:rsid w:val="009C60BE"/>
    <w:rsid w:val="009C7936"/>
    <w:rsid w:val="009C7DDB"/>
    <w:rsid w:val="009D3128"/>
    <w:rsid w:val="009D4DA1"/>
    <w:rsid w:val="009D767F"/>
    <w:rsid w:val="009E198A"/>
    <w:rsid w:val="009F1997"/>
    <w:rsid w:val="00A008F5"/>
    <w:rsid w:val="00A01893"/>
    <w:rsid w:val="00A03222"/>
    <w:rsid w:val="00A04E48"/>
    <w:rsid w:val="00A07F0C"/>
    <w:rsid w:val="00A1011F"/>
    <w:rsid w:val="00A10A16"/>
    <w:rsid w:val="00A110F7"/>
    <w:rsid w:val="00A13532"/>
    <w:rsid w:val="00A21C48"/>
    <w:rsid w:val="00A2420B"/>
    <w:rsid w:val="00A31225"/>
    <w:rsid w:val="00A338E0"/>
    <w:rsid w:val="00A33992"/>
    <w:rsid w:val="00A42559"/>
    <w:rsid w:val="00A45F71"/>
    <w:rsid w:val="00A46239"/>
    <w:rsid w:val="00A525D9"/>
    <w:rsid w:val="00A64A42"/>
    <w:rsid w:val="00A6684C"/>
    <w:rsid w:val="00A67831"/>
    <w:rsid w:val="00A81156"/>
    <w:rsid w:val="00A81384"/>
    <w:rsid w:val="00A813E7"/>
    <w:rsid w:val="00A87134"/>
    <w:rsid w:val="00A90A8A"/>
    <w:rsid w:val="00A95C31"/>
    <w:rsid w:val="00A974FA"/>
    <w:rsid w:val="00AA118B"/>
    <w:rsid w:val="00AA429D"/>
    <w:rsid w:val="00AA47A3"/>
    <w:rsid w:val="00AB18AB"/>
    <w:rsid w:val="00AB2ECF"/>
    <w:rsid w:val="00AB411E"/>
    <w:rsid w:val="00AC0927"/>
    <w:rsid w:val="00AC105C"/>
    <w:rsid w:val="00AC2208"/>
    <w:rsid w:val="00AC62B5"/>
    <w:rsid w:val="00AC6BCC"/>
    <w:rsid w:val="00AC742F"/>
    <w:rsid w:val="00AC7D78"/>
    <w:rsid w:val="00AD06F8"/>
    <w:rsid w:val="00AD3592"/>
    <w:rsid w:val="00AD5174"/>
    <w:rsid w:val="00AD7B07"/>
    <w:rsid w:val="00AE018A"/>
    <w:rsid w:val="00AE11B0"/>
    <w:rsid w:val="00AE1B17"/>
    <w:rsid w:val="00AE60E8"/>
    <w:rsid w:val="00AF0050"/>
    <w:rsid w:val="00AF3DD9"/>
    <w:rsid w:val="00AF72F1"/>
    <w:rsid w:val="00AF7D76"/>
    <w:rsid w:val="00B00B1B"/>
    <w:rsid w:val="00B02D86"/>
    <w:rsid w:val="00B048E2"/>
    <w:rsid w:val="00B05313"/>
    <w:rsid w:val="00B0745D"/>
    <w:rsid w:val="00B13892"/>
    <w:rsid w:val="00B15393"/>
    <w:rsid w:val="00B17510"/>
    <w:rsid w:val="00B265C6"/>
    <w:rsid w:val="00B3071E"/>
    <w:rsid w:val="00B313F6"/>
    <w:rsid w:val="00B31968"/>
    <w:rsid w:val="00B3254A"/>
    <w:rsid w:val="00B34D00"/>
    <w:rsid w:val="00B3517B"/>
    <w:rsid w:val="00B4324A"/>
    <w:rsid w:val="00B514D6"/>
    <w:rsid w:val="00B51F6B"/>
    <w:rsid w:val="00B62F78"/>
    <w:rsid w:val="00B70359"/>
    <w:rsid w:val="00B7749C"/>
    <w:rsid w:val="00B77AF8"/>
    <w:rsid w:val="00B85708"/>
    <w:rsid w:val="00B90CF4"/>
    <w:rsid w:val="00B93F78"/>
    <w:rsid w:val="00B94445"/>
    <w:rsid w:val="00B969AB"/>
    <w:rsid w:val="00B97CDF"/>
    <w:rsid w:val="00B97F57"/>
    <w:rsid w:val="00BA0E74"/>
    <w:rsid w:val="00BA40F6"/>
    <w:rsid w:val="00BA5773"/>
    <w:rsid w:val="00BA5A42"/>
    <w:rsid w:val="00BA5C4B"/>
    <w:rsid w:val="00BA6618"/>
    <w:rsid w:val="00BB09FA"/>
    <w:rsid w:val="00BC03FB"/>
    <w:rsid w:val="00BC2E40"/>
    <w:rsid w:val="00BC67B2"/>
    <w:rsid w:val="00BC69C8"/>
    <w:rsid w:val="00BC75F5"/>
    <w:rsid w:val="00BC7A73"/>
    <w:rsid w:val="00BD0E80"/>
    <w:rsid w:val="00BD664F"/>
    <w:rsid w:val="00BD6FF6"/>
    <w:rsid w:val="00BE2C89"/>
    <w:rsid w:val="00BE5310"/>
    <w:rsid w:val="00BE70DB"/>
    <w:rsid w:val="00BF0407"/>
    <w:rsid w:val="00BF16BA"/>
    <w:rsid w:val="00BF4727"/>
    <w:rsid w:val="00BF7AA3"/>
    <w:rsid w:val="00C0080D"/>
    <w:rsid w:val="00C00E79"/>
    <w:rsid w:val="00C014C0"/>
    <w:rsid w:val="00C1715B"/>
    <w:rsid w:val="00C20AA5"/>
    <w:rsid w:val="00C21C98"/>
    <w:rsid w:val="00C244BE"/>
    <w:rsid w:val="00C30AF5"/>
    <w:rsid w:val="00C30F58"/>
    <w:rsid w:val="00C357BA"/>
    <w:rsid w:val="00C40582"/>
    <w:rsid w:val="00C419DB"/>
    <w:rsid w:val="00C45AC0"/>
    <w:rsid w:val="00C525D2"/>
    <w:rsid w:val="00C5282F"/>
    <w:rsid w:val="00C53226"/>
    <w:rsid w:val="00C615D3"/>
    <w:rsid w:val="00C61990"/>
    <w:rsid w:val="00C63DA6"/>
    <w:rsid w:val="00C71647"/>
    <w:rsid w:val="00C727AA"/>
    <w:rsid w:val="00C74EF6"/>
    <w:rsid w:val="00C75693"/>
    <w:rsid w:val="00C75B2B"/>
    <w:rsid w:val="00C768D6"/>
    <w:rsid w:val="00C8185B"/>
    <w:rsid w:val="00C829A7"/>
    <w:rsid w:val="00C838BE"/>
    <w:rsid w:val="00C85152"/>
    <w:rsid w:val="00C90F62"/>
    <w:rsid w:val="00C91857"/>
    <w:rsid w:val="00C91986"/>
    <w:rsid w:val="00C92D2B"/>
    <w:rsid w:val="00CA0F45"/>
    <w:rsid w:val="00CA3C44"/>
    <w:rsid w:val="00CB2280"/>
    <w:rsid w:val="00CC2C7A"/>
    <w:rsid w:val="00CC424C"/>
    <w:rsid w:val="00CC42F4"/>
    <w:rsid w:val="00CC7427"/>
    <w:rsid w:val="00CC7C52"/>
    <w:rsid w:val="00CE2DFB"/>
    <w:rsid w:val="00CE3977"/>
    <w:rsid w:val="00CE6A18"/>
    <w:rsid w:val="00CF14F5"/>
    <w:rsid w:val="00CF1503"/>
    <w:rsid w:val="00CF3B7D"/>
    <w:rsid w:val="00D11764"/>
    <w:rsid w:val="00D14FD7"/>
    <w:rsid w:val="00D158B7"/>
    <w:rsid w:val="00D16528"/>
    <w:rsid w:val="00D20152"/>
    <w:rsid w:val="00D23498"/>
    <w:rsid w:val="00D25105"/>
    <w:rsid w:val="00D2547D"/>
    <w:rsid w:val="00D26733"/>
    <w:rsid w:val="00D3464D"/>
    <w:rsid w:val="00D34B7D"/>
    <w:rsid w:val="00D40373"/>
    <w:rsid w:val="00D405D5"/>
    <w:rsid w:val="00D40645"/>
    <w:rsid w:val="00D46787"/>
    <w:rsid w:val="00D51C58"/>
    <w:rsid w:val="00D53828"/>
    <w:rsid w:val="00D57D57"/>
    <w:rsid w:val="00D6163D"/>
    <w:rsid w:val="00D61CC5"/>
    <w:rsid w:val="00D7164A"/>
    <w:rsid w:val="00D72C42"/>
    <w:rsid w:val="00D82827"/>
    <w:rsid w:val="00D846E3"/>
    <w:rsid w:val="00D864AE"/>
    <w:rsid w:val="00D86F64"/>
    <w:rsid w:val="00D87570"/>
    <w:rsid w:val="00D87749"/>
    <w:rsid w:val="00D96951"/>
    <w:rsid w:val="00DB2124"/>
    <w:rsid w:val="00DB7A42"/>
    <w:rsid w:val="00DC0362"/>
    <w:rsid w:val="00DC0392"/>
    <w:rsid w:val="00DC4507"/>
    <w:rsid w:val="00DC54F5"/>
    <w:rsid w:val="00DD22E0"/>
    <w:rsid w:val="00DD2AFA"/>
    <w:rsid w:val="00DD2C44"/>
    <w:rsid w:val="00DD5A45"/>
    <w:rsid w:val="00DE145F"/>
    <w:rsid w:val="00DE1A9D"/>
    <w:rsid w:val="00DE228B"/>
    <w:rsid w:val="00DE4B16"/>
    <w:rsid w:val="00DE5185"/>
    <w:rsid w:val="00DE5B74"/>
    <w:rsid w:val="00DF3DA5"/>
    <w:rsid w:val="00DF41B3"/>
    <w:rsid w:val="00DF5E40"/>
    <w:rsid w:val="00DF6147"/>
    <w:rsid w:val="00DF6952"/>
    <w:rsid w:val="00E03982"/>
    <w:rsid w:val="00E0483F"/>
    <w:rsid w:val="00E049F2"/>
    <w:rsid w:val="00E0718D"/>
    <w:rsid w:val="00E074A8"/>
    <w:rsid w:val="00E0780D"/>
    <w:rsid w:val="00E16453"/>
    <w:rsid w:val="00E26714"/>
    <w:rsid w:val="00E37C8C"/>
    <w:rsid w:val="00E37D19"/>
    <w:rsid w:val="00E43BA5"/>
    <w:rsid w:val="00E46F6B"/>
    <w:rsid w:val="00E47013"/>
    <w:rsid w:val="00E503B1"/>
    <w:rsid w:val="00E52855"/>
    <w:rsid w:val="00E54189"/>
    <w:rsid w:val="00E610AB"/>
    <w:rsid w:val="00E72CA0"/>
    <w:rsid w:val="00E84730"/>
    <w:rsid w:val="00E84EE5"/>
    <w:rsid w:val="00E8682B"/>
    <w:rsid w:val="00E942A1"/>
    <w:rsid w:val="00E958BD"/>
    <w:rsid w:val="00E966EB"/>
    <w:rsid w:val="00EA0091"/>
    <w:rsid w:val="00EA0B21"/>
    <w:rsid w:val="00EA1A76"/>
    <w:rsid w:val="00EA2193"/>
    <w:rsid w:val="00EA4972"/>
    <w:rsid w:val="00EB09CB"/>
    <w:rsid w:val="00EB23B6"/>
    <w:rsid w:val="00EB5C28"/>
    <w:rsid w:val="00EB76BC"/>
    <w:rsid w:val="00EC0AC5"/>
    <w:rsid w:val="00EC2992"/>
    <w:rsid w:val="00EC410A"/>
    <w:rsid w:val="00EE067A"/>
    <w:rsid w:val="00EE1298"/>
    <w:rsid w:val="00EE3D8F"/>
    <w:rsid w:val="00EE452F"/>
    <w:rsid w:val="00EF3869"/>
    <w:rsid w:val="00EF39AB"/>
    <w:rsid w:val="00F011C1"/>
    <w:rsid w:val="00F066DD"/>
    <w:rsid w:val="00F112F0"/>
    <w:rsid w:val="00F20498"/>
    <w:rsid w:val="00F22C35"/>
    <w:rsid w:val="00F25A5D"/>
    <w:rsid w:val="00F27D97"/>
    <w:rsid w:val="00F27EDF"/>
    <w:rsid w:val="00F30984"/>
    <w:rsid w:val="00F31660"/>
    <w:rsid w:val="00F3267C"/>
    <w:rsid w:val="00F32733"/>
    <w:rsid w:val="00F33D2F"/>
    <w:rsid w:val="00F376E1"/>
    <w:rsid w:val="00F448DF"/>
    <w:rsid w:val="00F449E3"/>
    <w:rsid w:val="00F50031"/>
    <w:rsid w:val="00F51848"/>
    <w:rsid w:val="00F53D81"/>
    <w:rsid w:val="00F60956"/>
    <w:rsid w:val="00F62F16"/>
    <w:rsid w:val="00F71450"/>
    <w:rsid w:val="00F73E2E"/>
    <w:rsid w:val="00F75065"/>
    <w:rsid w:val="00F76E2E"/>
    <w:rsid w:val="00F83BB5"/>
    <w:rsid w:val="00F83D95"/>
    <w:rsid w:val="00F84167"/>
    <w:rsid w:val="00F843AC"/>
    <w:rsid w:val="00F84B22"/>
    <w:rsid w:val="00F90C2F"/>
    <w:rsid w:val="00F92D92"/>
    <w:rsid w:val="00F9596E"/>
    <w:rsid w:val="00F97CF7"/>
    <w:rsid w:val="00FA241A"/>
    <w:rsid w:val="00FA2629"/>
    <w:rsid w:val="00FA4FCE"/>
    <w:rsid w:val="00FA5314"/>
    <w:rsid w:val="00FA5898"/>
    <w:rsid w:val="00FA5BCC"/>
    <w:rsid w:val="00FA76D0"/>
    <w:rsid w:val="00FB2C68"/>
    <w:rsid w:val="00FB4968"/>
    <w:rsid w:val="00FB58F0"/>
    <w:rsid w:val="00FB7D25"/>
    <w:rsid w:val="00FC007D"/>
    <w:rsid w:val="00FD465A"/>
    <w:rsid w:val="00FE1D13"/>
    <w:rsid w:val="00FE315B"/>
    <w:rsid w:val="00FE381C"/>
    <w:rsid w:val="00FE7E0B"/>
    <w:rsid w:val="00FF0D12"/>
    <w:rsid w:val="00FF56CC"/>
    <w:rsid w:val="00FF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  <o:colormru v:ext="edit" colors="#8b8b8b,#eaeaea"/>
    </o:shapedefaults>
    <o:shapelayout v:ext="edit">
      <o:idmap v:ext="edit" data="1"/>
    </o:shapelayout>
  </w:shapeDefaults>
  <w:decimalSymbol w:val=","/>
  <w:listSeparator w:val=";"/>
  <w14:docId w14:val="25B7ABF9"/>
  <w15:chartTrackingRefBased/>
  <w15:docId w15:val="{1A13FE03-6146-48E6-8953-994399BDD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mbol" w:eastAsia="Symbol" w:hAnsi="Symbol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017E"/>
    <w:pPr>
      <w:tabs>
        <w:tab w:val="left" w:pos="1418"/>
      </w:tabs>
    </w:pPr>
    <w:rPr>
      <w:rFonts w:ascii="Times New Roman" w:hAnsi="Times New Roman"/>
    </w:rPr>
  </w:style>
  <w:style w:type="paragraph" w:styleId="1">
    <w:name w:val="heading 1"/>
    <w:basedOn w:val="a"/>
    <w:next w:val="a"/>
    <w:qFormat/>
    <w:pPr>
      <w:keepNext/>
      <w:ind w:firstLine="567"/>
      <w:jc w:val="both"/>
      <w:outlineLvl w:val="0"/>
    </w:pPr>
    <w:rPr>
      <w:sz w:val="3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18"/>
    </w:rPr>
  </w:style>
  <w:style w:type="paragraph" w:styleId="4">
    <w:name w:val="heading 4"/>
    <w:basedOn w:val="a"/>
    <w:next w:val="a"/>
    <w:qFormat/>
    <w:pPr>
      <w:keepNext/>
      <w:tabs>
        <w:tab w:val="clear" w:pos="1418"/>
        <w:tab w:val="left" w:pos="1559"/>
      </w:tabs>
      <w:ind w:left="-142"/>
      <w:jc w:val="center"/>
      <w:outlineLvl w:val="3"/>
    </w:pPr>
    <w:rPr>
      <w:b/>
      <w:sz w:val="28"/>
    </w:rPr>
  </w:style>
  <w:style w:type="paragraph" w:styleId="5">
    <w:name w:val="heading 5"/>
    <w:basedOn w:val="a"/>
    <w:next w:val="a"/>
    <w:qFormat/>
    <w:pPr>
      <w:keepNext/>
      <w:tabs>
        <w:tab w:val="clear" w:pos="1418"/>
        <w:tab w:val="left" w:pos="859"/>
      </w:tabs>
      <w:ind w:right="-213" w:hanging="133"/>
      <w:jc w:val="center"/>
      <w:outlineLvl w:val="4"/>
    </w:pPr>
    <w:rPr>
      <w:b/>
      <w:sz w:val="28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sz w:val="28"/>
      <w:u w:val="single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</w:rPr>
  </w:style>
  <w:style w:type="paragraph" w:styleId="a4">
    <w:name w:val="caption"/>
    <w:basedOn w:val="a"/>
    <w:next w:val="a"/>
    <w:qFormat/>
    <w:pPr>
      <w:framePr w:w="10182" w:h="14716" w:hSpace="141" w:wrap="around" w:vAnchor="text" w:hAnchor="page" w:x="1383" w:y="362"/>
      <w:jc w:val="center"/>
    </w:pPr>
    <w:rPr>
      <w:rFonts w:ascii="Symbol" w:hAnsi="Symbol"/>
      <w:sz w:val="32"/>
    </w:rPr>
  </w:style>
  <w:style w:type="paragraph" w:styleId="a5">
    <w:name w:val="header"/>
    <w:basedOn w:val="a"/>
    <w:pPr>
      <w:tabs>
        <w:tab w:val="clear" w:pos="1418"/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lear" w:pos="1418"/>
        <w:tab w:val="center" w:pos="4153"/>
        <w:tab w:val="right" w:pos="8306"/>
      </w:tabs>
    </w:pPr>
  </w:style>
  <w:style w:type="paragraph" w:styleId="a7">
    <w:name w:val="Body Text"/>
    <w:basedOn w:val="a"/>
    <w:pPr>
      <w:jc w:val="center"/>
    </w:pPr>
    <w:rPr>
      <w:sz w:val="18"/>
    </w:rPr>
  </w:style>
  <w:style w:type="paragraph" w:styleId="20">
    <w:name w:val="Body Text 2"/>
    <w:basedOn w:val="a"/>
    <w:rPr>
      <w:sz w:val="28"/>
    </w:rPr>
  </w:style>
  <w:style w:type="character" w:styleId="a8">
    <w:name w:val="page number"/>
    <w:basedOn w:val="a0"/>
  </w:style>
  <w:style w:type="character" w:styleId="a9">
    <w:name w:val="Hyperlink"/>
    <w:uiPriority w:val="99"/>
    <w:semiHidden/>
    <w:unhideWhenUsed/>
    <w:rsid w:val="00BF4727"/>
    <w:rPr>
      <w:color w:val="006AB4"/>
      <w:u w:val="single"/>
    </w:rPr>
  </w:style>
  <w:style w:type="character" w:customStyle="1" w:styleId="marker">
    <w:name w:val="marker"/>
    <w:basedOn w:val="a0"/>
    <w:rsid w:val="00BF4727"/>
  </w:style>
  <w:style w:type="character" w:customStyle="1" w:styleId="productidentifier">
    <w:name w:val="productidentifier"/>
    <w:basedOn w:val="a0"/>
    <w:rsid w:val="00F011C1"/>
  </w:style>
  <w:style w:type="paragraph" w:styleId="aa">
    <w:name w:val="Balloon Text"/>
    <w:basedOn w:val="a"/>
    <w:semiHidden/>
    <w:rsid w:val="00351724"/>
    <w:rPr>
      <w:rFonts w:ascii="Tahoma" w:hAnsi="Tahoma" w:cs="Tahoma"/>
      <w:sz w:val="16"/>
      <w:szCs w:val="16"/>
    </w:rPr>
  </w:style>
  <w:style w:type="paragraph" w:customStyle="1" w:styleId="ab">
    <w:name w:val="Основной"/>
    <w:basedOn w:val="a"/>
    <w:rsid w:val="00790C5B"/>
    <w:pPr>
      <w:tabs>
        <w:tab w:val="clear" w:pos="1418"/>
      </w:tabs>
      <w:ind w:firstLine="851"/>
      <w:jc w:val="both"/>
    </w:pPr>
    <w:rPr>
      <w:rFonts w:eastAsia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9988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0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3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8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6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64;&#1072;&#1073;&#1083;&#1086;&#1085;&#1099;&#1050;&#1048;&#1055;_&#1043;&#1054;&#1057;&#1058;\&#1057;&#1087;&#1077;&#1094;&#1080;&#1092;&#1080;&#1082;&#1072;&#1094;&#1080;&#1103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Спецификация</Template>
  <TotalTime>165</TotalTime>
  <Pages>6</Pages>
  <Words>786</Words>
  <Characters>4486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Спецификация</vt:lpstr>
    </vt:vector>
  </TitlesOfParts>
  <Manager/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>Шаблон</dc:title>
  <dc:creator>Заменить</dc:creator>
  <cp:lastModifiedBy>Заменить</cp:lastModifiedBy>
  <cp:revision>1</cp:revision>
</cp:coreProperties>
</file>